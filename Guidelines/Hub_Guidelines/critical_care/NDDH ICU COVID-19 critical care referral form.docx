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827"/>
        <w:gridCol w:w="6521"/>
      </w:tblGrid>
      <w:tr w:rsidR="00287168" w14:paraId="497AF560" w14:textId="77777777" w:rsidTr="00287168">
        <w:trPr>
          <w:cantSplit/>
          <w:trHeight w:hRule="exact" w:val="90"/>
        </w:trPr>
        <w:tc>
          <w:tcPr>
            <w:tcW w:w="3827" w:type="dxa"/>
            <w:vAlign w:val="center"/>
          </w:tcPr>
          <w:p w14:paraId="626E2A9B" w14:textId="77777777" w:rsidR="00287168" w:rsidRPr="00F608A8" w:rsidRDefault="00287168" w:rsidP="00863EFA">
            <w:pPr>
              <w:jc w:val="center"/>
              <w:rPr>
                <w:i/>
              </w:rPr>
            </w:pPr>
            <w:bookmarkStart w:id="0" w:name="_GoBack"/>
            <w:bookmarkEnd w:id="0"/>
          </w:p>
        </w:tc>
        <w:tc>
          <w:tcPr>
            <w:tcW w:w="6521" w:type="dxa"/>
            <w:tcBorders>
              <w:top w:val="nil"/>
              <w:bottom w:val="nil"/>
              <w:right w:val="nil"/>
            </w:tcBorders>
          </w:tcPr>
          <w:p w14:paraId="37656FB3" w14:textId="77777777" w:rsidR="00287168" w:rsidRPr="00E6347F" w:rsidRDefault="00287168" w:rsidP="00863EFA">
            <w:pPr>
              <w:jc w:val="center"/>
              <w:rPr>
                <w:b/>
                <w:color w:val="EEECE1" w:themeColor="background2"/>
                <w:sz w:val="40"/>
                <w:szCs w:val="40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chemeClr w14:val="bg2">
                      <w14:tint w14:val="85000"/>
                      <w14:satMod w14:val="155000"/>
                    </w14:schemeClr>
                  </w14:solidFill>
                </w14:textFill>
              </w:rPr>
            </w:pPr>
            <w:r>
              <w:rPr>
                <w:noProof/>
                <w:color w:val="0099CC"/>
                <w:lang w:eastAsia="en-GB"/>
              </w:rPr>
              <w:drawing>
                <wp:anchor distT="0" distB="0" distL="114300" distR="114300" simplePos="0" relativeHeight="251658240" behindDoc="1" locked="0" layoutInCell="1" allowOverlap="1" wp14:anchorId="679ACBF5" wp14:editId="388F607A">
                  <wp:simplePos x="0" y="0"/>
                  <wp:positionH relativeFrom="column">
                    <wp:posOffset>2224405</wp:posOffset>
                  </wp:positionH>
                  <wp:positionV relativeFrom="paragraph">
                    <wp:posOffset>14605</wp:posOffset>
                  </wp:positionV>
                  <wp:extent cx="1771650" cy="556260"/>
                  <wp:effectExtent l="0" t="0" r="0" b="0"/>
                  <wp:wrapTight wrapText="bothSides">
                    <wp:wrapPolygon edited="0">
                      <wp:start x="0" y="0"/>
                      <wp:lineTo x="0" y="20712"/>
                      <wp:lineTo x="21368" y="20712"/>
                      <wp:lineTo x="21368" y="0"/>
                      <wp:lineTo x="0" y="0"/>
                    </wp:wrapPolygon>
                  </wp:wrapTight>
                  <wp:docPr id="1" name="Picture 1" descr="Intranet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tranet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750"/>
                          <a:stretch/>
                        </pic:blipFill>
                        <pic:spPr bwMode="auto">
                          <a:xfrm>
                            <a:off x="0" y="0"/>
                            <a:ext cx="177165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87168" w14:paraId="4FB74F4D" w14:textId="77777777" w:rsidTr="00287168">
        <w:trPr>
          <w:cantSplit/>
          <w:trHeight w:hRule="exact" w:val="1907"/>
        </w:trPr>
        <w:tc>
          <w:tcPr>
            <w:tcW w:w="3827" w:type="dxa"/>
            <w:vAlign w:val="center"/>
          </w:tcPr>
          <w:p w14:paraId="0D244B6E" w14:textId="77777777" w:rsidR="00287168" w:rsidRPr="00F608A8" w:rsidRDefault="00287168" w:rsidP="00287168">
            <w:pPr>
              <w:jc w:val="center"/>
              <w:rPr>
                <w:i/>
              </w:rPr>
            </w:pPr>
            <w:r w:rsidRPr="00F608A8">
              <w:rPr>
                <w:i/>
              </w:rPr>
              <w:t>Affix patient label here</w:t>
            </w:r>
          </w:p>
        </w:tc>
        <w:tc>
          <w:tcPr>
            <w:tcW w:w="6521" w:type="dxa"/>
            <w:tcBorders>
              <w:top w:val="nil"/>
              <w:bottom w:val="nil"/>
              <w:right w:val="nil"/>
            </w:tcBorders>
          </w:tcPr>
          <w:p w14:paraId="446E6F7C" w14:textId="77777777" w:rsidR="00287168" w:rsidRDefault="00287168" w:rsidP="00863EFA">
            <w:pPr>
              <w:jc w:val="center"/>
              <w:rPr>
                <w:b/>
                <w:color w:val="EEECE1" w:themeColor="background2"/>
                <w:sz w:val="36"/>
                <w:szCs w:val="40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chemeClr w14:val="bg2">
                      <w14:tint w14:val="85000"/>
                      <w14:satMod w14:val="155000"/>
                    </w14:schemeClr>
                  </w14:solidFill>
                </w14:textFill>
              </w:rPr>
            </w:pPr>
          </w:p>
          <w:p w14:paraId="5BB7CE8C" w14:textId="1BE5C2EC" w:rsidR="00287168" w:rsidRPr="0015785D" w:rsidRDefault="0015785D" w:rsidP="00863EFA">
            <w:pPr>
              <w:jc w:val="center"/>
              <w:rPr>
                <w:b/>
                <w:color w:val="FF0000"/>
                <w:sz w:val="36"/>
                <w:szCs w:val="40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</w:rPr>
            </w:pPr>
            <w:r w:rsidRPr="0015785D">
              <w:rPr>
                <w:b/>
                <w:color w:val="FF0000"/>
                <w:sz w:val="36"/>
                <w:szCs w:val="40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</w:rPr>
              <w:t>NDDH ICU</w:t>
            </w:r>
          </w:p>
          <w:p w14:paraId="357BBD48" w14:textId="5946BF82" w:rsidR="00287168" w:rsidRPr="0015785D" w:rsidRDefault="00287168" w:rsidP="00863EFA">
            <w:pPr>
              <w:jc w:val="center"/>
              <w:rPr>
                <w:b/>
                <w:color w:val="FF0000"/>
                <w:sz w:val="36"/>
              </w:rPr>
            </w:pPr>
            <w:r w:rsidRPr="0015785D">
              <w:rPr>
                <w:b/>
                <w:color w:val="FF0000"/>
                <w:sz w:val="36"/>
                <w:szCs w:val="40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</w:rPr>
              <w:t xml:space="preserve">COVID-19 CRITICAL CARE </w:t>
            </w:r>
            <w:r w:rsidRPr="0015785D">
              <w:rPr>
                <w:b/>
                <w:color w:val="FF0000"/>
                <w:sz w:val="36"/>
                <w:szCs w:val="40"/>
                <w:u w:val="single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</w:rPr>
              <w:t>REFER</w:t>
            </w:r>
            <w:r w:rsidR="0015785D" w:rsidRPr="0015785D">
              <w:rPr>
                <w:b/>
                <w:color w:val="FF0000"/>
                <w:sz w:val="36"/>
                <w:szCs w:val="40"/>
                <w:u w:val="single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</w:rPr>
              <w:t>R</w:t>
            </w:r>
            <w:r w:rsidRPr="0015785D">
              <w:rPr>
                <w:b/>
                <w:color w:val="FF0000"/>
                <w:sz w:val="36"/>
                <w:szCs w:val="40"/>
                <w:u w:val="single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</w:rPr>
              <w:t>AL</w:t>
            </w:r>
            <w:r w:rsidRPr="0015785D">
              <w:rPr>
                <w:b/>
                <w:color w:val="FF0000"/>
                <w:sz w:val="36"/>
                <w:szCs w:val="40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</w:rPr>
              <w:t xml:space="preserve"> </w:t>
            </w:r>
            <w:r w:rsidRPr="0015785D">
              <w:rPr>
                <w:b/>
                <w:color w:val="FF0000"/>
                <w:sz w:val="36"/>
                <w:szCs w:val="40"/>
                <w:u w:val="single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</w:rPr>
              <w:t>FORM</w:t>
            </w:r>
            <w:r w:rsidRPr="0015785D">
              <w:rPr>
                <w:b/>
                <w:color w:val="FF0000"/>
                <w:sz w:val="36"/>
              </w:rPr>
              <w:t xml:space="preserve"> </w:t>
            </w:r>
          </w:p>
          <w:p w14:paraId="671946A0" w14:textId="77777777" w:rsidR="00287168" w:rsidRPr="00287168" w:rsidRDefault="00287168" w:rsidP="00863EFA">
            <w:pPr>
              <w:tabs>
                <w:tab w:val="left" w:pos="1701"/>
                <w:tab w:val="left" w:leader="underscore" w:pos="3544"/>
              </w:tabs>
              <w:rPr>
                <w:sz w:val="36"/>
              </w:rPr>
            </w:pPr>
          </w:p>
        </w:tc>
      </w:tr>
    </w:tbl>
    <w:p w14:paraId="466A1B62" w14:textId="77777777" w:rsidR="00183BB0" w:rsidRDefault="00183BB0" w:rsidP="00DE35B9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183BB0" w14:paraId="6EB14A2E" w14:textId="77777777" w:rsidTr="00183BB0">
        <w:trPr>
          <w:trHeight w:hRule="exact" w:val="567"/>
        </w:trPr>
        <w:tc>
          <w:tcPr>
            <w:tcW w:w="5211" w:type="dxa"/>
            <w:vAlign w:val="center"/>
          </w:tcPr>
          <w:p w14:paraId="6FA95358" w14:textId="5B152481" w:rsidR="00183BB0" w:rsidRPr="00183BB0" w:rsidRDefault="0015785D" w:rsidP="00183BB0">
            <w:pPr>
              <w:rPr>
                <w:b/>
              </w:rPr>
            </w:pPr>
            <w:r>
              <w:rPr>
                <w:b/>
              </w:rPr>
              <w:t xml:space="preserve"> BMI:           </w:t>
            </w:r>
            <w:proofErr w:type="spellStart"/>
            <w:r>
              <w:rPr>
                <w:b/>
              </w:rPr>
              <w:t>Wt</w:t>
            </w:r>
            <w:proofErr w:type="spellEnd"/>
            <w:r>
              <w:rPr>
                <w:b/>
              </w:rPr>
              <w:t xml:space="preserve">            </w:t>
            </w:r>
            <w:proofErr w:type="spellStart"/>
            <w:r>
              <w:rPr>
                <w:b/>
              </w:rPr>
              <w:t>Ht</w:t>
            </w:r>
            <w:proofErr w:type="spellEnd"/>
          </w:p>
        </w:tc>
        <w:tc>
          <w:tcPr>
            <w:tcW w:w="5211" w:type="dxa"/>
            <w:vAlign w:val="center"/>
          </w:tcPr>
          <w:p w14:paraId="4DEF4184" w14:textId="787035A0" w:rsidR="00183BB0" w:rsidRPr="0015785D" w:rsidRDefault="00183BB0" w:rsidP="002766C5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highlight w:val="yellow"/>
              </w:rPr>
            </w:pPr>
            <w:r w:rsidRPr="0015785D">
              <w:rPr>
                <w:b/>
              </w:rPr>
              <w:t>Location:</w:t>
            </w:r>
            <w:r w:rsidRPr="0015785D">
              <w:t xml:space="preserve"> A&amp;E </w:t>
            </w:r>
            <w:r w:rsidR="002766C5" w:rsidRPr="0015785D">
              <w:rPr>
                <w:rFonts w:ascii="Arial" w:hAnsi="Arial" w:cs="Arial"/>
                <w:sz w:val="26"/>
                <w:szCs w:val="26"/>
              </w:rPr>
              <w:t>|</w:t>
            </w:r>
            <w:r w:rsidRPr="0015785D">
              <w:t xml:space="preserve"> MAU </w:t>
            </w:r>
            <w:r w:rsidR="002766C5" w:rsidRPr="0015785D">
              <w:rPr>
                <w:rFonts w:ascii="Arial" w:hAnsi="Arial" w:cs="Arial"/>
                <w:sz w:val="26"/>
                <w:szCs w:val="26"/>
              </w:rPr>
              <w:t>|</w:t>
            </w:r>
            <w:r w:rsidR="0015785D" w:rsidRPr="0015785D">
              <w:rPr>
                <w:rFonts w:ascii="Arial" w:hAnsi="Arial" w:cs="Arial"/>
                <w:sz w:val="20"/>
                <w:szCs w:val="20"/>
              </w:rPr>
              <w:t>Glossop</w:t>
            </w:r>
            <w:r w:rsidRPr="0015785D">
              <w:t xml:space="preserve"> Other:</w:t>
            </w:r>
            <w:r w:rsidRPr="0015785D">
              <w:tab/>
            </w:r>
          </w:p>
        </w:tc>
      </w:tr>
      <w:tr w:rsidR="0047190B" w14:paraId="33586C21" w14:textId="77777777" w:rsidTr="00183BB0">
        <w:trPr>
          <w:trHeight w:hRule="exact" w:val="567"/>
        </w:trPr>
        <w:tc>
          <w:tcPr>
            <w:tcW w:w="5211" w:type="dxa"/>
            <w:vAlign w:val="center"/>
          </w:tcPr>
          <w:p w14:paraId="2277AFC3" w14:textId="77777777" w:rsidR="0047190B" w:rsidRPr="0047190B" w:rsidRDefault="0047190B" w:rsidP="00183BB0">
            <w:r>
              <w:rPr>
                <w:b/>
              </w:rPr>
              <w:t xml:space="preserve">Covid-19 Status: </w:t>
            </w:r>
            <w:r w:rsidRPr="0015785D">
              <w:t>Positive  |  Negative  |  Pending</w:t>
            </w:r>
          </w:p>
        </w:tc>
        <w:tc>
          <w:tcPr>
            <w:tcW w:w="5211" w:type="dxa"/>
            <w:vAlign w:val="center"/>
          </w:tcPr>
          <w:p w14:paraId="649E98CA" w14:textId="77777777" w:rsidR="0047190B" w:rsidRPr="00183BB0" w:rsidRDefault="00924757" w:rsidP="00183BB0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 xml:space="preserve">Covid-19 </w:t>
            </w:r>
            <w:r w:rsidR="0047190B">
              <w:rPr>
                <w:b/>
              </w:rPr>
              <w:t xml:space="preserve">Swab Sent: </w:t>
            </w:r>
            <w:r w:rsidR="0047190B">
              <w:rPr>
                <w:b/>
              </w:rPr>
              <w:tab/>
            </w:r>
          </w:p>
        </w:tc>
      </w:tr>
    </w:tbl>
    <w:p w14:paraId="6238F34C" w14:textId="77777777" w:rsidR="00183BB0" w:rsidRDefault="00183BB0" w:rsidP="00957BFE">
      <w:pPr>
        <w:spacing w:after="0" w:line="240" w:lineRule="auto"/>
      </w:pP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809"/>
        <w:gridCol w:w="1235"/>
        <w:gridCol w:w="1235"/>
        <w:gridCol w:w="1235"/>
        <w:gridCol w:w="1236"/>
        <w:gridCol w:w="1235"/>
        <w:gridCol w:w="1235"/>
        <w:gridCol w:w="1236"/>
      </w:tblGrid>
      <w:tr w:rsidR="0047190B" w14:paraId="2B762B2F" w14:textId="77777777" w:rsidTr="00731E57">
        <w:trPr>
          <w:trHeight w:val="340"/>
        </w:trPr>
        <w:tc>
          <w:tcPr>
            <w:tcW w:w="1809" w:type="dxa"/>
            <w:vMerge w:val="restart"/>
            <w:tcBorders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3DDA8520" w14:textId="77777777" w:rsidR="0047190B" w:rsidRPr="0047190B" w:rsidRDefault="0047190B" w:rsidP="0047190B">
            <w:pPr>
              <w:rPr>
                <w:b/>
              </w:rPr>
            </w:pPr>
            <w:r w:rsidRPr="0047190B">
              <w:rPr>
                <w:b/>
              </w:rPr>
              <w:t>Parameters</w:t>
            </w:r>
          </w:p>
        </w:tc>
        <w:tc>
          <w:tcPr>
            <w:tcW w:w="8647" w:type="dxa"/>
            <w:gridSpan w:val="7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  <w:vAlign w:val="center"/>
          </w:tcPr>
          <w:p w14:paraId="0331E04A" w14:textId="7F16197C" w:rsidR="0047190B" w:rsidRPr="0047190B" w:rsidRDefault="0015785D" w:rsidP="0015785D">
            <w:pPr>
              <w:rPr>
                <w:b/>
              </w:rPr>
            </w:pPr>
            <w:r>
              <w:rPr>
                <w:b/>
              </w:rPr>
              <w:t xml:space="preserve">                                      NDDH N</w:t>
            </w:r>
            <w:r w:rsidR="0047190B" w:rsidRPr="0047190B">
              <w:rPr>
                <w:b/>
              </w:rPr>
              <w:t xml:space="preserve">EWS </w:t>
            </w:r>
            <w:r>
              <w:rPr>
                <w:b/>
              </w:rPr>
              <w:t xml:space="preserve"> Score</w:t>
            </w:r>
          </w:p>
        </w:tc>
      </w:tr>
      <w:tr w:rsidR="0047190B" w14:paraId="2C416C3F" w14:textId="77777777" w:rsidTr="00731E57">
        <w:trPr>
          <w:trHeight w:val="340"/>
        </w:trPr>
        <w:tc>
          <w:tcPr>
            <w:tcW w:w="1809" w:type="dxa"/>
            <w:vMerge/>
            <w:tcBorders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6F637BAC" w14:textId="77777777" w:rsidR="0047190B" w:rsidRPr="0047190B" w:rsidRDefault="0047190B" w:rsidP="0047190B">
            <w:pPr>
              <w:rPr>
                <w:b/>
              </w:rPr>
            </w:pPr>
          </w:p>
        </w:tc>
        <w:tc>
          <w:tcPr>
            <w:tcW w:w="1235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568C5EE8" w14:textId="77777777" w:rsidR="0047190B" w:rsidRPr="0047190B" w:rsidRDefault="0047190B" w:rsidP="0047190B">
            <w:pPr>
              <w:jc w:val="center"/>
              <w:rPr>
                <w:b/>
              </w:rPr>
            </w:pPr>
            <w:r w:rsidRPr="0047190B">
              <w:rPr>
                <w:b/>
              </w:rPr>
              <w:t>3</w:t>
            </w:r>
          </w:p>
        </w:tc>
        <w:tc>
          <w:tcPr>
            <w:tcW w:w="1235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6221D9FF" w14:textId="77777777" w:rsidR="0047190B" w:rsidRPr="0047190B" w:rsidRDefault="0047190B" w:rsidP="0047190B">
            <w:pPr>
              <w:jc w:val="center"/>
              <w:rPr>
                <w:b/>
              </w:rPr>
            </w:pPr>
            <w:r w:rsidRPr="0047190B">
              <w:rPr>
                <w:b/>
              </w:rPr>
              <w:t>2</w:t>
            </w:r>
          </w:p>
        </w:tc>
        <w:tc>
          <w:tcPr>
            <w:tcW w:w="1235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47B5052C" w14:textId="77777777" w:rsidR="0047190B" w:rsidRPr="0047190B" w:rsidRDefault="0047190B" w:rsidP="0047190B">
            <w:pPr>
              <w:jc w:val="center"/>
              <w:rPr>
                <w:b/>
              </w:rPr>
            </w:pPr>
            <w:r w:rsidRPr="0047190B">
              <w:rPr>
                <w:b/>
              </w:rPr>
              <w:t>1</w:t>
            </w:r>
          </w:p>
        </w:tc>
        <w:tc>
          <w:tcPr>
            <w:tcW w:w="1236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0694344B" w14:textId="77777777" w:rsidR="0047190B" w:rsidRPr="0047190B" w:rsidRDefault="0047190B" w:rsidP="0047190B">
            <w:pPr>
              <w:jc w:val="center"/>
              <w:rPr>
                <w:b/>
              </w:rPr>
            </w:pPr>
            <w:r w:rsidRPr="0047190B">
              <w:rPr>
                <w:b/>
              </w:rPr>
              <w:t>0</w:t>
            </w:r>
          </w:p>
        </w:tc>
        <w:tc>
          <w:tcPr>
            <w:tcW w:w="1235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7EA6C369" w14:textId="77777777" w:rsidR="0047190B" w:rsidRPr="0047190B" w:rsidRDefault="0047190B" w:rsidP="0047190B">
            <w:pPr>
              <w:jc w:val="center"/>
              <w:rPr>
                <w:b/>
              </w:rPr>
            </w:pPr>
            <w:r w:rsidRPr="0047190B">
              <w:rPr>
                <w:b/>
              </w:rPr>
              <w:t>1</w:t>
            </w:r>
          </w:p>
        </w:tc>
        <w:tc>
          <w:tcPr>
            <w:tcW w:w="1235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5EA38CC0" w14:textId="77777777" w:rsidR="0047190B" w:rsidRPr="0047190B" w:rsidRDefault="0047190B" w:rsidP="0047190B">
            <w:pPr>
              <w:jc w:val="center"/>
              <w:rPr>
                <w:b/>
              </w:rPr>
            </w:pPr>
            <w:r w:rsidRPr="0047190B">
              <w:rPr>
                <w:b/>
              </w:rPr>
              <w:t>2</w:t>
            </w:r>
          </w:p>
        </w:tc>
        <w:tc>
          <w:tcPr>
            <w:tcW w:w="1236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  <w:vAlign w:val="center"/>
          </w:tcPr>
          <w:p w14:paraId="435B9A76" w14:textId="77777777" w:rsidR="0047190B" w:rsidRPr="0047190B" w:rsidRDefault="0047190B" w:rsidP="0047190B">
            <w:pPr>
              <w:jc w:val="center"/>
              <w:rPr>
                <w:b/>
              </w:rPr>
            </w:pPr>
            <w:r w:rsidRPr="0047190B">
              <w:rPr>
                <w:b/>
              </w:rPr>
              <w:t>3</w:t>
            </w:r>
          </w:p>
        </w:tc>
      </w:tr>
      <w:tr w:rsidR="00183BB0" w14:paraId="4A063E0A" w14:textId="77777777" w:rsidTr="00DE35B9">
        <w:trPr>
          <w:trHeight w:val="340"/>
        </w:trPr>
        <w:tc>
          <w:tcPr>
            <w:tcW w:w="1809" w:type="dxa"/>
            <w:vAlign w:val="center"/>
          </w:tcPr>
          <w:p w14:paraId="64E27C62" w14:textId="77777777" w:rsidR="00183BB0" w:rsidRPr="0047190B" w:rsidRDefault="001E3119" w:rsidP="0047190B">
            <w:pPr>
              <w:rPr>
                <w:b/>
              </w:rPr>
            </w:pPr>
            <w:r w:rsidRPr="0047190B">
              <w:rPr>
                <w:b/>
              </w:rPr>
              <w:t>Age</w:t>
            </w:r>
          </w:p>
        </w:tc>
        <w:tc>
          <w:tcPr>
            <w:tcW w:w="1235" w:type="dxa"/>
            <w:tcBorders>
              <w:top w:val="nil"/>
            </w:tcBorders>
            <w:vAlign w:val="center"/>
          </w:tcPr>
          <w:p w14:paraId="5FCAB116" w14:textId="77777777" w:rsidR="00183BB0" w:rsidRDefault="00183BB0" w:rsidP="0047190B">
            <w:pPr>
              <w:jc w:val="center"/>
            </w:pPr>
          </w:p>
        </w:tc>
        <w:tc>
          <w:tcPr>
            <w:tcW w:w="1235" w:type="dxa"/>
            <w:tcBorders>
              <w:top w:val="nil"/>
            </w:tcBorders>
            <w:vAlign w:val="center"/>
          </w:tcPr>
          <w:p w14:paraId="7DF891FF" w14:textId="77777777" w:rsidR="00183BB0" w:rsidRDefault="00183BB0" w:rsidP="0047190B">
            <w:pPr>
              <w:jc w:val="center"/>
            </w:pPr>
          </w:p>
        </w:tc>
        <w:tc>
          <w:tcPr>
            <w:tcW w:w="1235" w:type="dxa"/>
            <w:tcBorders>
              <w:top w:val="nil"/>
            </w:tcBorders>
            <w:vAlign w:val="center"/>
          </w:tcPr>
          <w:p w14:paraId="4405F140" w14:textId="77777777" w:rsidR="00183BB0" w:rsidRDefault="00183BB0" w:rsidP="0047190B">
            <w:pPr>
              <w:jc w:val="center"/>
            </w:pPr>
          </w:p>
        </w:tc>
        <w:tc>
          <w:tcPr>
            <w:tcW w:w="1236" w:type="dxa"/>
            <w:tcBorders>
              <w:top w:val="nil"/>
            </w:tcBorders>
            <w:vAlign w:val="center"/>
          </w:tcPr>
          <w:p w14:paraId="330509C7" w14:textId="77777777" w:rsidR="00183BB0" w:rsidRDefault="001E3119" w:rsidP="0047190B">
            <w:pPr>
              <w:jc w:val="center"/>
            </w:pPr>
            <w:r>
              <w:t>&lt;65</w:t>
            </w:r>
          </w:p>
        </w:tc>
        <w:tc>
          <w:tcPr>
            <w:tcW w:w="1235" w:type="dxa"/>
            <w:tcBorders>
              <w:top w:val="nil"/>
            </w:tcBorders>
            <w:vAlign w:val="center"/>
          </w:tcPr>
          <w:p w14:paraId="6354F5DA" w14:textId="77777777" w:rsidR="00183BB0" w:rsidRDefault="00183BB0" w:rsidP="0047190B">
            <w:pPr>
              <w:jc w:val="center"/>
            </w:pPr>
          </w:p>
        </w:tc>
        <w:tc>
          <w:tcPr>
            <w:tcW w:w="1235" w:type="dxa"/>
            <w:tcBorders>
              <w:top w:val="nil"/>
            </w:tcBorders>
            <w:vAlign w:val="center"/>
          </w:tcPr>
          <w:p w14:paraId="4D688EE0" w14:textId="77777777" w:rsidR="00183BB0" w:rsidRDefault="00183BB0" w:rsidP="0047190B">
            <w:pPr>
              <w:jc w:val="center"/>
            </w:pPr>
          </w:p>
        </w:tc>
        <w:tc>
          <w:tcPr>
            <w:tcW w:w="1236" w:type="dxa"/>
            <w:tcBorders>
              <w:top w:val="nil"/>
            </w:tcBorders>
            <w:vAlign w:val="center"/>
          </w:tcPr>
          <w:p w14:paraId="3F3E09AE" w14:textId="77777777" w:rsidR="00183BB0" w:rsidRDefault="001E3119" w:rsidP="0047190B">
            <w:pPr>
              <w:jc w:val="center"/>
            </w:pPr>
            <w:r>
              <w:t>&gt;65</w:t>
            </w:r>
          </w:p>
        </w:tc>
      </w:tr>
      <w:tr w:rsidR="00183BB0" w14:paraId="572CDD06" w14:textId="77777777" w:rsidTr="00DE35B9">
        <w:trPr>
          <w:trHeight w:val="340"/>
        </w:trPr>
        <w:tc>
          <w:tcPr>
            <w:tcW w:w="1809" w:type="dxa"/>
            <w:vAlign w:val="center"/>
          </w:tcPr>
          <w:p w14:paraId="6C86D9B3" w14:textId="77777777" w:rsidR="00183BB0" w:rsidRPr="0047190B" w:rsidRDefault="001E3119" w:rsidP="0047190B">
            <w:pPr>
              <w:rPr>
                <w:b/>
              </w:rPr>
            </w:pPr>
            <w:r w:rsidRPr="0047190B">
              <w:rPr>
                <w:b/>
              </w:rPr>
              <w:t>RR</w:t>
            </w:r>
          </w:p>
        </w:tc>
        <w:tc>
          <w:tcPr>
            <w:tcW w:w="1235" w:type="dxa"/>
            <w:vAlign w:val="center"/>
          </w:tcPr>
          <w:p w14:paraId="0C5AA097" w14:textId="77777777" w:rsidR="00183BB0" w:rsidRDefault="001E3119" w:rsidP="0047190B">
            <w:pPr>
              <w:jc w:val="center"/>
            </w:pPr>
            <w:r>
              <w:t>&lt;=8</w:t>
            </w:r>
          </w:p>
        </w:tc>
        <w:tc>
          <w:tcPr>
            <w:tcW w:w="1235" w:type="dxa"/>
            <w:vAlign w:val="center"/>
          </w:tcPr>
          <w:p w14:paraId="0BCF7E60" w14:textId="77777777" w:rsidR="00183BB0" w:rsidRDefault="00183BB0" w:rsidP="0047190B">
            <w:pPr>
              <w:jc w:val="center"/>
            </w:pPr>
          </w:p>
        </w:tc>
        <w:tc>
          <w:tcPr>
            <w:tcW w:w="1235" w:type="dxa"/>
            <w:vAlign w:val="center"/>
          </w:tcPr>
          <w:p w14:paraId="322FE139" w14:textId="77777777" w:rsidR="00183BB0" w:rsidRDefault="001E3119" w:rsidP="0047190B">
            <w:pPr>
              <w:jc w:val="center"/>
            </w:pPr>
            <w:r>
              <w:t>9 – 11</w:t>
            </w:r>
          </w:p>
        </w:tc>
        <w:tc>
          <w:tcPr>
            <w:tcW w:w="1236" w:type="dxa"/>
            <w:vAlign w:val="center"/>
          </w:tcPr>
          <w:p w14:paraId="71E011F5" w14:textId="77777777" w:rsidR="00183BB0" w:rsidRDefault="001E3119" w:rsidP="0047190B">
            <w:pPr>
              <w:jc w:val="center"/>
            </w:pPr>
            <w:r>
              <w:t>12 – 20</w:t>
            </w:r>
          </w:p>
        </w:tc>
        <w:tc>
          <w:tcPr>
            <w:tcW w:w="1235" w:type="dxa"/>
            <w:vAlign w:val="center"/>
          </w:tcPr>
          <w:p w14:paraId="3C1DE46E" w14:textId="77777777" w:rsidR="00183BB0" w:rsidRDefault="00183BB0" w:rsidP="0047190B">
            <w:pPr>
              <w:jc w:val="center"/>
            </w:pPr>
          </w:p>
        </w:tc>
        <w:tc>
          <w:tcPr>
            <w:tcW w:w="1235" w:type="dxa"/>
            <w:vAlign w:val="center"/>
          </w:tcPr>
          <w:p w14:paraId="61D136B0" w14:textId="77777777" w:rsidR="00183BB0" w:rsidRDefault="001E3119" w:rsidP="0047190B">
            <w:pPr>
              <w:jc w:val="center"/>
            </w:pPr>
            <w:r>
              <w:t>21 – 24</w:t>
            </w:r>
          </w:p>
        </w:tc>
        <w:tc>
          <w:tcPr>
            <w:tcW w:w="1236" w:type="dxa"/>
            <w:vAlign w:val="center"/>
          </w:tcPr>
          <w:p w14:paraId="322BD8E7" w14:textId="77777777" w:rsidR="00183BB0" w:rsidRDefault="001E3119" w:rsidP="0047190B">
            <w:pPr>
              <w:jc w:val="center"/>
            </w:pPr>
            <w:r>
              <w:t>&gt;=25</w:t>
            </w:r>
          </w:p>
        </w:tc>
      </w:tr>
      <w:tr w:rsidR="00183BB0" w14:paraId="03AE8B05" w14:textId="77777777" w:rsidTr="00DE35B9">
        <w:trPr>
          <w:trHeight w:val="340"/>
        </w:trPr>
        <w:tc>
          <w:tcPr>
            <w:tcW w:w="1809" w:type="dxa"/>
            <w:vAlign w:val="center"/>
          </w:tcPr>
          <w:p w14:paraId="6F28177A" w14:textId="77777777" w:rsidR="00183BB0" w:rsidRPr="0047190B" w:rsidRDefault="001E3119" w:rsidP="0047190B">
            <w:pPr>
              <w:rPr>
                <w:b/>
              </w:rPr>
            </w:pPr>
            <w:r w:rsidRPr="0047190B">
              <w:rPr>
                <w:b/>
              </w:rPr>
              <w:t>SpO2 %</w:t>
            </w:r>
          </w:p>
        </w:tc>
        <w:tc>
          <w:tcPr>
            <w:tcW w:w="1235" w:type="dxa"/>
            <w:vAlign w:val="center"/>
          </w:tcPr>
          <w:p w14:paraId="70199D87" w14:textId="77777777" w:rsidR="00183BB0" w:rsidRDefault="001E3119" w:rsidP="0047190B">
            <w:pPr>
              <w:jc w:val="center"/>
            </w:pPr>
            <w:r>
              <w:t>&lt;=91</w:t>
            </w:r>
          </w:p>
        </w:tc>
        <w:tc>
          <w:tcPr>
            <w:tcW w:w="1235" w:type="dxa"/>
            <w:vAlign w:val="center"/>
          </w:tcPr>
          <w:p w14:paraId="21BD27C6" w14:textId="77777777" w:rsidR="00183BB0" w:rsidRDefault="001E3119" w:rsidP="0047190B">
            <w:pPr>
              <w:jc w:val="center"/>
            </w:pPr>
            <w:r>
              <w:t>92 – 93</w:t>
            </w:r>
          </w:p>
        </w:tc>
        <w:tc>
          <w:tcPr>
            <w:tcW w:w="1235" w:type="dxa"/>
            <w:vAlign w:val="center"/>
          </w:tcPr>
          <w:p w14:paraId="70ABA7C6" w14:textId="77777777" w:rsidR="00183BB0" w:rsidRDefault="001E3119" w:rsidP="0047190B">
            <w:pPr>
              <w:jc w:val="center"/>
            </w:pPr>
            <w:r>
              <w:t>94 – 96</w:t>
            </w:r>
          </w:p>
        </w:tc>
        <w:tc>
          <w:tcPr>
            <w:tcW w:w="1236" w:type="dxa"/>
            <w:vAlign w:val="center"/>
          </w:tcPr>
          <w:p w14:paraId="045056C3" w14:textId="77777777" w:rsidR="00183BB0" w:rsidRDefault="001E3119" w:rsidP="0047190B">
            <w:pPr>
              <w:jc w:val="center"/>
            </w:pPr>
            <w:r>
              <w:t>&gt;=96</w:t>
            </w:r>
          </w:p>
        </w:tc>
        <w:tc>
          <w:tcPr>
            <w:tcW w:w="1235" w:type="dxa"/>
            <w:vAlign w:val="center"/>
          </w:tcPr>
          <w:p w14:paraId="191D25D3" w14:textId="77777777" w:rsidR="00183BB0" w:rsidRDefault="00183BB0" w:rsidP="0047190B">
            <w:pPr>
              <w:jc w:val="center"/>
            </w:pPr>
          </w:p>
        </w:tc>
        <w:tc>
          <w:tcPr>
            <w:tcW w:w="1235" w:type="dxa"/>
            <w:vAlign w:val="center"/>
          </w:tcPr>
          <w:p w14:paraId="0E40BEDC" w14:textId="77777777" w:rsidR="00183BB0" w:rsidRDefault="00183BB0" w:rsidP="0047190B">
            <w:pPr>
              <w:jc w:val="center"/>
            </w:pPr>
          </w:p>
        </w:tc>
        <w:tc>
          <w:tcPr>
            <w:tcW w:w="1236" w:type="dxa"/>
            <w:vAlign w:val="center"/>
          </w:tcPr>
          <w:p w14:paraId="64E6C208" w14:textId="77777777" w:rsidR="00183BB0" w:rsidRDefault="00183BB0" w:rsidP="0047190B">
            <w:pPr>
              <w:jc w:val="center"/>
            </w:pPr>
          </w:p>
        </w:tc>
      </w:tr>
      <w:tr w:rsidR="00183BB0" w14:paraId="75F19E76" w14:textId="77777777" w:rsidTr="00DE35B9">
        <w:trPr>
          <w:trHeight w:val="340"/>
        </w:trPr>
        <w:tc>
          <w:tcPr>
            <w:tcW w:w="1809" w:type="dxa"/>
            <w:vAlign w:val="center"/>
          </w:tcPr>
          <w:p w14:paraId="5A17F7B0" w14:textId="77777777" w:rsidR="00183BB0" w:rsidRPr="0047190B" w:rsidRDefault="001E3119" w:rsidP="0047190B">
            <w:pPr>
              <w:rPr>
                <w:b/>
              </w:rPr>
            </w:pPr>
            <w:r w:rsidRPr="0047190B">
              <w:rPr>
                <w:b/>
              </w:rPr>
              <w:t>Supplemental O²</w:t>
            </w:r>
          </w:p>
        </w:tc>
        <w:tc>
          <w:tcPr>
            <w:tcW w:w="1235" w:type="dxa"/>
            <w:vAlign w:val="center"/>
          </w:tcPr>
          <w:p w14:paraId="6485EF9B" w14:textId="77777777" w:rsidR="00183BB0" w:rsidRDefault="00183BB0" w:rsidP="0047190B">
            <w:pPr>
              <w:jc w:val="center"/>
            </w:pPr>
          </w:p>
        </w:tc>
        <w:tc>
          <w:tcPr>
            <w:tcW w:w="1235" w:type="dxa"/>
            <w:vAlign w:val="center"/>
          </w:tcPr>
          <w:p w14:paraId="0145F0E4" w14:textId="77777777" w:rsidR="00183BB0" w:rsidRDefault="0047190B" w:rsidP="0047190B">
            <w:pPr>
              <w:jc w:val="center"/>
            </w:pPr>
            <w:r>
              <w:t>Yes</w:t>
            </w:r>
          </w:p>
        </w:tc>
        <w:tc>
          <w:tcPr>
            <w:tcW w:w="1235" w:type="dxa"/>
            <w:vAlign w:val="center"/>
          </w:tcPr>
          <w:p w14:paraId="73371DA9" w14:textId="77777777" w:rsidR="00183BB0" w:rsidRDefault="00183BB0" w:rsidP="0047190B">
            <w:pPr>
              <w:jc w:val="center"/>
            </w:pPr>
          </w:p>
        </w:tc>
        <w:tc>
          <w:tcPr>
            <w:tcW w:w="1236" w:type="dxa"/>
            <w:vAlign w:val="center"/>
          </w:tcPr>
          <w:p w14:paraId="2479DD80" w14:textId="77777777" w:rsidR="00183BB0" w:rsidRDefault="0047190B" w:rsidP="0047190B">
            <w:pPr>
              <w:jc w:val="center"/>
            </w:pPr>
            <w:r>
              <w:t>No</w:t>
            </w:r>
          </w:p>
        </w:tc>
        <w:tc>
          <w:tcPr>
            <w:tcW w:w="1235" w:type="dxa"/>
            <w:vAlign w:val="center"/>
          </w:tcPr>
          <w:p w14:paraId="72333550" w14:textId="77777777" w:rsidR="00183BB0" w:rsidRDefault="00183BB0" w:rsidP="0047190B">
            <w:pPr>
              <w:jc w:val="center"/>
            </w:pPr>
          </w:p>
        </w:tc>
        <w:tc>
          <w:tcPr>
            <w:tcW w:w="1235" w:type="dxa"/>
            <w:vAlign w:val="center"/>
          </w:tcPr>
          <w:p w14:paraId="319138A5" w14:textId="77777777" w:rsidR="00183BB0" w:rsidRDefault="00183BB0" w:rsidP="0047190B">
            <w:pPr>
              <w:jc w:val="center"/>
            </w:pPr>
          </w:p>
        </w:tc>
        <w:tc>
          <w:tcPr>
            <w:tcW w:w="1236" w:type="dxa"/>
            <w:vAlign w:val="center"/>
          </w:tcPr>
          <w:p w14:paraId="2B36F213" w14:textId="77777777" w:rsidR="00183BB0" w:rsidRDefault="00183BB0" w:rsidP="0047190B">
            <w:pPr>
              <w:jc w:val="center"/>
            </w:pPr>
          </w:p>
        </w:tc>
      </w:tr>
      <w:tr w:rsidR="00183BB0" w14:paraId="5D401974" w14:textId="77777777" w:rsidTr="00DE35B9">
        <w:trPr>
          <w:trHeight w:val="340"/>
        </w:trPr>
        <w:tc>
          <w:tcPr>
            <w:tcW w:w="1809" w:type="dxa"/>
            <w:vAlign w:val="center"/>
          </w:tcPr>
          <w:p w14:paraId="515913B8" w14:textId="77777777" w:rsidR="00183BB0" w:rsidRPr="0047190B" w:rsidRDefault="001E3119" w:rsidP="0047190B">
            <w:pPr>
              <w:rPr>
                <w:b/>
              </w:rPr>
            </w:pPr>
            <w:r w:rsidRPr="0047190B">
              <w:rPr>
                <w:b/>
              </w:rPr>
              <w:t>Systolic BP</w:t>
            </w:r>
          </w:p>
        </w:tc>
        <w:tc>
          <w:tcPr>
            <w:tcW w:w="1235" w:type="dxa"/>
            <w:vAlign w:val="center"/>
          </w:tcPr>
          <w:p w14:paraId="6156679D" w14:textId="77777777" w:rsidR="00183BB0" w:rsidRDefault="0047190B" w:rsidP="0047190B">
            <w:pPr>
              <w:jc w:val="center"/>
            </w:pPr>
            <w:r>
              <w:t>&lt;=90</w:t>
            </w:r>
          </w:p>
        </w:tc>
        <w:tc>
          <w:tcPr>
            <w:tcW w:w="1235" w:type="dxa"/>
            <w:vAlign w:val="center"/>
          </w:tcPr>
          <w:p w14:paraId="4AD1CFD8" w14:textId="77777777" w:rsidR="00183BB0" w:rsidRDefault="0047190B" w:rsidP="0047190B">
            <w:pPr>
              <w:jc w:val="center"/>
            </w:pPr>
            <w:r>
              <w:t>91 – 100</w:t>
            </w:r>
          </w:p>
        </w:tc>
        <w:tc>
          <w:tcPr>
            <w:tcW w:w="1235" w:type="dxa"/>
            <w:vAlign w:val="center"/>
          </w:tcPr>
          <w:p w14:paraId="6E1F7B31" w14:textId="77777777" w:rsidR="00183BB0" w:rsidRDefault="0047190B" w:rsidP="0047190B">
            <w:pPr>
              <w:jc w:val="center"/>
            </w:pPr>
            <w:r>
              <w:t>101 – 110</w:t>
            </w:r>
          </w:p>
        </w:tc>
        <w:tc>
          <w:tcPr>
            <w:tcW w:w="1236" w:type="dxa"/>
            <w:vAlign w:val="center"/>
          </w:tcPr>
          <w:p w14:paraId="48C5EBF4" w14:textId="77777777" w:rsidR="00183BB0" w:rsidRDefault="0047190B" w:rsidP="0047190B">
            <w:pPr>
              <w:jc w:val="center"/>
            </w:pPr>
            <w:r>
              <w:t>111 – 219</w:t>
            </w:r>
          </w:p>
        </w:tc>
        <w:tc>
          <w:tcPr>
            <w:tcW w:w="1235" w:type="dxa"/>
            <w:vAlign w:val="center"/>
          </w:tcPr>
          <w:p w14:paraId="6BF9D1DF" w14:textId="77777777" w:rsidR="00183BB0" w:rsidRDefault="00183BB0" w:rsidP="0047190B">
            <w:pPr>
              <w:jc w:val="center"/>
            </w:pPr>
          </w:p>
        </w:tc>
        <w:tc>
          <w:tcPr>
            <w:tcW w:w="1235" w:type="dxa"/>
            <w:vAlign w:val="center"/>
          </w:tcPr>
          <w:p w14:paraId="69F536DE" w14:textId="77777777" w:rsidR="00183BB0" w:rsidRDefault="00183BB0" w:rsidP="0047190B">
            <w:pPr>
              <w:jc w:val="center"/>
            </w:pPr>
          </w:p>
        </w:tc>
        <w:tc>
          <w:tcPr>
            <w:tcW w:w="1236" w:type="dxa"/>
            <w:vAlign w:val="center"/>
          </w:tcPr>
          <w:p w14:paraId="7F46E159" w14:textId="77777777" w:rsidR="00183BB0" w:rsidRDefault="0047190B" w:rsidP="0047190B">
            <w:pPr>
              <w:jc w:val="center"/>
            </w:pPr>
            <w:r>
              <w:t>&gt;=220</w:t>
            </w:r>
          </w:p>
        </w:tc>
      </w:tr>
      <w:tr w:rsidR="00183BB0" w14:paraId="785B9C07" w14:textId="77777777" w:rsidTr="00DE35B9">
        <w:trPr>
          <w:trHeight w:val="340"/>
        </w:trPr>
        <w:tc>
          <w:tcPr>
            <w:tcW w:w="1809" w:type="dxa"/>
            <w:vAlign w:val="center"/>
          </w:tcPr>
          <w:p w14:paraId="7F1D565F" w14:textId="77777777" w:rsidR="00183BB0" w:rsidRPr="0047190B" w:rsidRDefault="001E3119" w:rsidP="0047190B">
            <w:pPr>
              <w:rPr>
                <w:b/>
              </w:rPr>
            </w:pPr>
            <w:r w:rsidRPr="0047190B">
              <w:rPr>
                <w:b/>
              </w:rPr>
              <w:t>HR</w:t>
            </w:r>
          </w:p>
        </w:tc>
        <w:tc>
          <w:tcPr>
            <w:tcW w:w="1235" w:type="dxa"/>
            <w:vAlign w:val="center"/>
          </w:tcPr>
          <w:p w14:paraId="2387758C" w14:textId="77777777" w:rsidR="00183BB0" w:rsidRDefault="0047190B" w:rsidP="0047190B">
            <w:pPr>
              <w:jc w:val="center"/>
            </w:pPr>
            <w:r>
              <w:t>&lt;=40</w:t>
            </w:r>
          </w:p>
        </w:tc>
        <w:tc>
          <w:tcPr>
            <w:tcW w:w="1235" w:type="dxa"/>
            <w:vAlign w:val="center"/>
          </w:tcPr>
          <w:p w14:paraId="1EB5393A" w14:textId="77777777" w:rsidR="00183BB0" w:rsidRDefault="00183BB0" w:rsidP="0047190B">
            <w:pPr>
              <w:jc w:val="center"/>
            </w:pPr>
          </w:p>
        </w:tc>
        <w:tc>
          <w:tcPr>
            <w:tcW w:w="1235" w:type="dxa"/>
            <w:vAlign w:val="center"/>
          </w:tcPr>
          <w:p w14:paraId="296136D8" w14:textId="77777777" w:rsidR="00183BB0" w:rsidRDefault="0047190B" w:rsidP="0047190B">
            <w:pPr>
              <w:jc w:val="center"/>
            </w:pPr>
            <w:r>
              <w:t>41 – 50</w:t>
            </w:r>
          </w:p>
        </w:tc>
        <w:tc>
          <w:tcPr>
            <w:tcW w:w="1236" w:type="dxa"/>
            <w:vAlign w:val="center"/>
          </w:tcPr>
          <w:p w14:paraId="1181CEF8" w14:textId="77777777" w:rsidR="00183BB0" w:rsidRDefault="0047190B" w:rsidP="0047190B">
            <w:pPr>
              <w:jc w:val="center"/>
            </w:pPr>
            <w:r>
              <w:t>51 – 90</w:t>
            </w:r>
          </w:p>
        </w:tc>
        <w:tc>
          <w:tcPr>
            <w:tcW w:w="1235" w:type="dxa"/>
            <w:vAlign w:val="center"/>
          </w:tcPr>
          <w:p w14:paraId="3BEDB30C" w14:textId="77777777" w:rsidR="00183BB0" w:rsidRDefault="0047190B" w:rsidP="0047190B">
            <w:pPr>
              <w:jc w:val="center"/>
            </w:pPr>
            <w:r>
              <w:t>91 – 110</w:t>
            </w:r>
          </w:p>
        </w:tc>
        <w:tc>
          <w:tcPr>
            <w:tcW w:w="1235" w:type="dxa"/>
            <w:vAlign w:val="center"/>
          </w:tcPr>
          <w:p w14:paraId="28FA9A9E" w14:textId="77777777" w:rsidR="00183BB0" w:rsidRDefault="0047190B" w:rsidP="0047190B">
            <w:pPr>
              <w:jc w:val="center"/>
            </w:pPr>
            <w:r>
              <w:t>111 – 130</w:t>
            </w:r>
          </w:p>
        </w:tc>
        <w:tc>
          <w:tcPr>
            <w:tcW w:w="1236" w:type="dxa"/>
            <w:vAlign w:val="center"/>
          </w:tcPr>
          <w:p w14:paraId="310A6F46" w14:textId="77777777" w:rsidR="00183BB0" w:rsidRDefault="0047190B" w:rsidP="0047190B">
            <w:pPr>
              <w:jc w:val="center"/>
            </w:pPr>
            <w:r>
              <w:t>&gt;=131</w:t>
            </w:r>
          </w:p>
        </w:tc>
      </w:tr>
      <w:tr w:rsidR="00183BB0" w14:paraId="2CE533F0" w14:textId="77777777" w:rsidTr="00DE35B9">
        <w:trPr>
          <w:trHeight w:val="340"/>
        </w:trPr>
        <w:tc>
          <w:tcPr>
            <w:tcW w:w="1809" w:type="dxa"/>
            <w:vAlign w:val="center"/>
          </w:tcPr>
          <w:p w14:paraId="6D7DC34F" w14:textId="77777777" w:rsidR="00183BB0" w:rsidRPr="0047190B" w:rsidRDefault="001E3119" w:rsidP="0047190B">
            <w:pPr>
              <w:rPr>
                <w:b/>
              </w:rPr>
            </w:pPr>
            <w:r w:rsidRPr="0047190B">
              <w:rPr>
                <w:b/>
              </w:rPr>
              <w:t>AVPU</w:t>
            </w:r>
          </w:p>
        </w:tc>
        <w:tc>
          <w:tcPr>
            <w:tcW w:w="1235" w:type="dxa"/>
            <w:vAlign w:val="center"/>
          </w:tcPr>
          <w:p w14:paraId="0CBA96D4" w14:textId="77777777" w:rsidR="00183BB0" w:rsidRDefault="00183BB0" w:rsidP="0047190B">
            <w:pPr>
              <w:jc w:val="center"/>
            </w:pPr>
          </w:p>
        </w:tc>
        <w:tc>
          <w:tcPr>
            <w:tcW w:w="1235" w:type="dxa"/>
            <w:vAlign w:val="center"/>
          </w:tcPr>
          <w:p w14:paraId="6D38F07F" w14:textId="77777777" w:rsidR="00183BB0" w:rsidRDefault="00183BB0" w:rsidP="0047190B">
            <w:pPr>
              <w:jc w:val="center"/>
            </w:pPr>
          </w:p>
        </w:tc>
        <w:tc>
          <w:tcPr>
            <w:tcW w:w="1235" w:type="dxa"/>
            <w:vAlign w:val="center"/>
          </w:tcPr>
          <w:p w14:paraId="3C6F1BCB" w14:textId="77777777" w:rsidR="00183BB0" w:rsidRDefault="00183BB0" w:rsidP="0047190B">
            <w:pPr>
              <w:jc w:val="center"/>
            </w:pPr>
          </w:p>
        </w:tc>
        <w:tc>
          <w:tcPr>
            <w:tcW w:w="1236" w:type="dxa"/>
            <w:vAlign w:val="center"/>
          </w:tcPr>
          <w:p w14:paraId="0D8A04B4" w14:textId="77777777" w:rsidR="00183BB0" w:rsidRDefault="0047190B" w:rsidP="0047190B">
            <w:pPr>
              <w:jc w:val="center"/>
            </w:pPr>
            <w:r>
              <w:t>Alert</w:t>
            </w:r>
          </w:p>
        </w:tc>
        <w:tc>
          <w:tcPr>
            <w:tcW w:w="1235" w:type="dxa"/>
            <w:vAlign w:val="center"/>
          </w:tcPr>
          <w:p w14:paraId="02E32B96" w14:textId="77777777" w:rsidR="00183BB0" w:rsidRDefault="00183BB0" w:rsidP="0047190B">
            <w:pPr>
              <w:jc w:val="center"/>
            </w:pPr>
          </w:p>
        </w:tc>
        <w:tc>
          <w:tcPr>
            <w:tcW w:w="1235" w:type="dxa"/>
            <w:vAlign w:val="center"/>
          </w:tcPr>
          <w:p w14:paraId="600BC3D3" w14:textId="77777777" w:rsidR="00183BB0" w:rsidRDefault="00183BB0" w:rsidP="0047190B">
            <w:pPr>
              <w:jc w:val="center"/>
            </w:pPr>
          </w:p>
        </w:tc>
        <w:tc>
          <w:tcPr>
            <w:tcW w:w="1236" w:type="dxa"/>
            <w:vAlign w:val="center"/>
          </w:tcPr>
          <w:p w14:paraId="3E64678C" w14:textId="77777777" w:rsidR="00183BB0" w:rsidRDefault="0047190B" w:rsidP="0047190B">
            <w:pPr>
              <w:jc w:val="center"/>
            </w:pPr>
            <w:r>
              <w:t>VPU</w:t>
            </w:r>
          </w:p>
        </w:tc>
      </w:tr>
      <w:tr w:rsidR="001E3119" w14:paraId="18055071" w14:textId="77777777" w:rsidTr="00DE35B9">
        <w:trPr>
          <w:trHeight w:val="340"/>
        </w:trPr>
        <w:tc>
          <w:tcPr>
            <w:tcW w:w="1809" w:type="dxa"/>
            <w:vAlign w:val="center"/>
          </w:tcPr>
          <w:p w14:paraId="70063C00" w14:textId="77777777" w:rsidR="001E3119" w:rsidRPr="0047190B" w:rsidRDefault="001E3119" w:rsidP="0047190B">
            <w:pPr>
              <w:rPr>
                <w:b/>
              </w:rPr>
            </w:pPr>
            <w:r w:rsidRPr="0047190B">
              <w:rPr>
                <w:b/>
              </w:rPr>
              <w:t>ºC</w:t>
            </w:r>
          </w:p>
        </w:tc>
        <w:tc>
          <w:tcPr>
            <w:tcW w:w="1235" w:type="dxa"/>
            <w:vAlign w:val="center"/>
          </w:tcPr>
          <w:p w14:paraId="3A38C695" w14:textId="77777777" w:rsidR="001E3119" w:rsidRDefault="0047190B" w:rsidP="0047190B">
            <w:pPr>
              <w:jc w:val="center"/>
            </w:pPr>
            <w:r>
              <w:t>&lt;35.0</w:t>
            </w:r>
          </w:p>
        </w:tc>
        <w:tc>
          <w:tcPr>
            <w:tcW w:w="1235" w:type="dxa"/>
            <w:vAlign w:val="center"/>
          </w:tcPr>
          <w:p w14:paraId="2F272243" w14:textId="77777777" w:rsidR="001E3119" w:rsidRDefault="001E3119" w:rsidP="0047190B">
            <w:pPr>
              <w:jc w:val="center"/>
            </w:pPr>
          </w:p>
        </w:tc>
        <w:tc>
          <w:tcPr>
            <w:tcW w:w="1235" w:type="dxa"/>
            <w:vAlign w:val="center"/>
          </w:tcPr>
          <w:p w14:paraId="0B5A3FE8" w14:textId="77777777" w:rsidR="001E3119" w:rsidRDefault="0047190B" w:rsidP="0047190B">
            <w:pPr>
              <w:jc w:val="center"/>
            </w:pPr>
            <w:r>
              <w:t>35.1 – 36.0</w:t>
            </w:r>
          </w:p>
        </w:tc>
        <w:tc>
          <w:tcPr>
            <w:tcW w:w="1236" w:type="dxa"/>
            <w:vAlign w:val="center"/>
          </w:tcPr>
          <w:p w14:paraId="20525969" w14:textId="77777777" w:rsidR="001E3119" w:rsidRDefault="0047190B" w:rsidP="0047190B">
            <w:pPr>
              <w:jc w:val="center"/>
            </w:pPr>
            <w:r>
              <w:t>36.1 – 37.9</w:t>
            </w:r>
          </w:p>
        </w:tc>
        <w:tc>
          <w:tcPr>
            <w:tcW w:w="1235" w:type="dxa"/>
            <w:vAlign w:val="center"/>
          </w:tcPr>
          <w:p w14:paraId="123CD87B" w14:textId="77777777" w:rsidR="001E3119" w:rsidRDefault="0047190B" w:rsidP="0047190B">
            <w:pPr>
              <w:jc w:val="center"/>
            </w:pPr>
            <w:r>
              <w:t>38.1 – 38.9</w:t>
            </w:r>
          </w:p>
        </w:tc>
        <w:tc>
          <w:tcPr>
            <w:tcW w:w="1235" w:type="dxa"/>
            <w:vAlign w:val="center"/>
          </w:tcPr>
          <w:p w14:paraId="4349972A" w14:textId="77777777" w:rsidR="001E3119" w:rsidRDefault="0047190B" w:rsidP="0047190B">
            <w:pPr>
              <w:jc w:val="center"/>
            </w:pPr>
            <w:r>
              <w:t>&gt;=39.0</w:t>
            </w:r>
          </w:p>
        </w:tc>
        <w:tc>
          <w:tcPr>
            <w:tcW w:w="1236" w:type="dxa"/>
            <w:vAlign w:val="center"/>
          </w:tcPr>
          <w:p w14:paraId="7938EDBC" w14:textId="77777777" w:rsidR="001E3119" w:rsidRDefault="001E3119" w:rsidP="0047190B">
            <w:pPr>
              <w:jc w:val="center"/>
            </w:pPr>
          </w:p>
        </w:tc>
      </w:tr>
    </w:tbl>
    <w:p w14:paraId="1EEBBE5E" w14:textId="77777777" w:rsidR="00183BB0" w:rsidRDefault="00183BB0" w:rsidP="0092475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560"/>
        <w:gridCol w:w="7620"/>
      </w:tblGrid>
      <w:tr w:rsidR="00924757" w:rsidRPr="00924757" w14:paraId="073A4C38" w14:textId="77777777" w:rsidTr="00924757">
        <w:trPr>
          <w:trHeight w:val="340"/>
        </w:trPr>
        <w:tc>
          <w:tcPr>
            <w:tcW w:w="1242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54F2E248" w14:textId="77777777" w:rsidR="00924757" w:rsidRPr="00924757" w:rsidRDefault="00924757" w:rsidP="00924757">
            <w:pPr>
              <w:rPr>
                <w:b/>
              </w:rPr>
            </w:pPr>
            <w:r w:rsidRPr="00924757">
              <w:rPr>
                <w:b/>
              </w:rPr>
              <w:t>Time</w:t>
            </w:r>
          </w:p>
        </w:tc>
        <w:tc>
          <w:tcPr>
            <w:tcW w:w="1560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04DFBE99" w14:textId="77777777" w:rsidR="00924757" w:rsidRPr="00924757" w:rsidRDefault="00924757" w:rsidP="00924757">
            <w:pPr>
              <w:rPr>
                <w:b/>
              </w:rPr>
            </w:pPr>
            <w:r w:rsidRPr="00924757">
              <w:rPr>
                <w:b/>
              </w:rPr>
              <w:t>Covid-19 EWS</w:t>
            </w:r>
          </w:p>
        </w:tc>
        <w:tc>
          <w:tcPr>
            <w:tcW w:w="7620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  <w:vAlign w:val="center"/>
          </w:tcPr>
          <w:p w14:paraId="169FB047" w14:textId="4442A190" w:rsidR="00924757" w:rsidRPr="00924757" w:rsidRDefault="00924757" w:rsidP="00924757">
            <w:pPr>
              <w:rPr>
                <w:b/>
              </w:rPr>
            </w:pPr>
            <w:r w:rsidRPr="00924757">
              <w:rPr>
                <w:b/>
              </w:rPr>
              <w:t>Action / Initials</w:t>
            </w:r>
            <w:r w:rsidR="00731E57">
              <w:rPr>
                <w:b/>
              </w:rPr>
              <w:t xml:space="preserve"> </w:t>
            </w:r>
          </w:p>
        </w:tc>
      </w:tr>
      <w:tr w:rsidR="00924757" w14:paraId="322CC789" w14:textId="77777777" w:rsidTr="00924757">
        <w:trPr>
          <w:trHeight w:val="425"/>
        </w:trPr>
        <w:tc>
          <w:tcPr>
            <w:tcW w:w="1242" w:type="dxa"/>
            <w:tcBorders>
              <w:top w:val="nil"/>
            </w:tcBorders>
          </w:tcPr>
          <w:p w14:paraId="628AAB33" w14:textId="77777777" w:rsidR="00924757" w:rsidRDefault="00924757" w:rsidP="00287168"/>
        </w:tc>
        <w:tc>
          <w:tcPr>
            <w:tcW w:w="1560" w:type="dxa"/>
            <w:tcBorders>
              <w:top w:val="nil"/>
            </w:tcBorders>
          </w:tcPr>
          <w:p w14:paraId="7CD6BFD4" w14:textId="77777777" w:rsidR="00924757" w:rsidRDefault="00924757" w:rsidP="00287168"/>
        </w:tc>
        <w:tc>
          <w:tcPr>
            <w:tcW w:w="7620" w:type="dxa"/>
            <w:tcBorders>
              <w:top w:val="nil"/>
            </w:tcBorders>
          </w:tcPr>
          <w:p w14:paraId="558A3554" w14:textId="77777777" w:rsidR="00924757" w:rsidRDefault="00924757" w:rsidP="00287168"/>
        </w:tc>
      </w:tr>
      <w:tr w:rsidR="00924757" w14:paraId="1D089C16" w14:textId="77777777" w:rsidTr="00924757">
        <w:trPr>
          <w:trHeight w:val="425"/>
        </w:trPr>
        <w:tc>
          <w:tcPr>
            <w:tcW w:w="1242" w:type="dxa"/>
          </w:tcPr>
          <w:p w14:paraId="7AEF9B72" w14:textId="77777777" w:rsidR="00924757" w:rsidRDefault="00924757" w:rsidP="00287168"/>
        </w:tc>
        <w:tc>
          <w:tcPr>
            <w:tcW w:w="1560" w:type="dxa"/>
          </w:tcPr>
          <w:p w14:paraId="552B6BF5" w14:textId="77777777" w:rsidR="00924757" w:rsidRDefault="00924757" w:rsidP="00287168"/>
        </w:tc>
        <w:tc>
          <w:tcPr>
            <w:tcW w:w="7620" w:type="dxa"/>
          </w:tcPr>
          <w:p w14:paraId="7DD98678" w14:textId="77777777" w:rsidR="00924757" w:rsidRDefault="00924757" w:rsidP="00287168"/>
        </w:tc>
      </w:tr>
      <w:tr w:rsidR="00924757" w14:paraId="5343CD75" w14:textId="77777777" w:rsidTr="00924757">
        <w:trPr>
          <w:trHeight w:val="425"/>
        </w:trPr>
        <w:tc>
          <w:tcPr>
            <w:tcW w:w="1242" w:type="dxa"/>
          </w:tcPr>
          <w:p w14:paraId="6E58C072" w14:textId="77777777" w:rsidR="00924757" w:rsidRDefault="00924757" w:rsidP="00287168"/>
        </w:tc>
        <w:tc>
          <w:tcPr>
            <w:tcW w:w="1560" w:type="dxa"/>
          </w:tcPr>
          <w:p w14:paraId="5DDBC80E" w14:textId="77777777" w:rsidR="00924757" w:rsidRDefault="00924757" w:rsidP="00287168"/>
        </w:tc>
        <w:tc>
          <w:tcPr>
            <w:tcW w:w="7620" w:type="dxa"/>
          </w:tcPr>
          <w:p w14:paraId="539697A1" w14:textId="77777777" w:rsidR="00924757" w:rsidRDefault="00924757" w:rsidP="00287168"/>
        </w:tc>
      </w:tr>
    </w:tbl>
    <w:p w14:paraId="6B2DF6C4" w14:textId="77777777" w:rsidR="00957BFE" w:rsidRDefault="00957BFE" w:rsidP="00957BFE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3"/>
        <w:gridCol w:w="1468"/>
        <w:gridCol w:w="1401"/>
        <w:gridCol w:w="3810"/>
      </w:tblGrid>
      <w:tr w:rsidR="003B50C5" w14:paraId="5F1920F3" w14:textId="77777777" w:rsidTr="003B50C5">
        <w:trPr>
          <w:trHeight w:hRule="exact" w:val="340"/>
        </w:trPr>
        <w:tc>
          <w:tcPr>
            <w:tcW w:w="10422" w:type="dxa"/>
            <w:gridSpan w:val="4"/>
            <w:shd w:val="clear" w:color="auto" w:fill="000000" w:themeFill="text1"/>
            <w:vAlign w:val="center"/>
          </w:tcPr>
          <w:p w14:paraId="5D60A14E" w14:textId="77777777" w:rsidR="003B50C5" w:rsidRDefault="003B50C5" w:rsidP="003B50C5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Medical History</w:t>
            </w:r>
          </w:p>
        </w:tc>
      </w:tr>
      <w:tr w:rsidR="003B50C5" w14:paraId="33E84D3B" w14:textId="77777777" w:rsidTr="003B50C5">
        <w:trPr>
          <w:trHeight w:hRule="exact" w:val="425"/>
        </w:trPr>
        <w:tc>
          <w:tcPr>
            <w:tcW w:w="5211" w:type="dxa"/>
            <w:gridSpan w:val="2"/>
            <w:vAlign w:val="center"/>
          </w:tcPr>
          <w:p w14:paraId="6211EE88" w14:textId="77777777" w:rsidR="003B50C5" w:rsidRDefault="003B50C5" w:rsidP="003B50C5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Exercise Tolerance (on flat w/o SOB):</w:t>
            </w:r>
            <w:r>
              <w:rPr>
                <w:b/>
              </w:rPr>
              <w:tab/>
            </w:r>
            <w:r w:rsidRPr="00957BFE">
              <w:rPr>
                <w:sz w:val="18"/>
              </w:rPr>
              <w:t>metres</w:t>
            </w:r>
          </w:p>
        </w:tc>
        <w:tc>
          <w:tcPr>
            <w:tcW w:w="5211" w:type="dxa"/>
            <w:gridSpan w:val="2"/>
            <w:vAlign w:val="center"/>
          </w:tcPr>
          <w:p w14:paraId="64F8B298" w14:textId="58739C5E" w:rsidR="003B50C5" w:rsidRDefault="003B50C5" w:rsidP="00957BFE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</w:pPr>
            <w:r>
              <w:rPr>
                <w:b/>
              </w:rPr>
              <w:t>Able to manage x flights of stairs</w:t>
            </w:r>
            <w:r w:rsidR="0015785D">
              <w:rPr>
                <w:b/>
              </w:rPr>
              <w:t>:</w:t>
            </w:r>
            <w:r>
              <w:tab/>
            </w:r>
          </w:p>
        </w:tc>
      </w:tr>
      <w:tr w:rsidR="0069128C" w14:paraId="5FCC8D7B" w14:textId="77777777" w:rsidTr="003B50C5">
        <w:trPr>
          <w:trHeight w:hRule="exact" w:val="425"/>
        </w:trPr>
        <w:tc>
          <w:tcPr>
            <w:tcW w:w="10422" w:type="dxa"/>
            <w:gridSpan w:val="4"/>
            <w:vAlign w:val="center"/>
          </w:tcPr>
          <w:p w14:paraId="71E7AC5E" w14:textId="77777777" w:rsidR="0069128C" w:rsidRPr="00183BB0" w:rsidRDefault="0069128C" w:rsidP="003B50C5">
            <w:pPr>
              <w:autoSpaceDE w:val="0"/>
              <w:autoSpaceDN w:val="0"/>
              <w:adjustRightInd w:val="0"/>
              <w:rPr>
                <w:b/>
              </w:rPr>
            </w:pPr>
            <w:r w:rsidRPr="0069128C">
              <w:rPr>
                <w:b/>
              </w:rPr>
              <w:t xml:space="preserve">Rockwood </w:t>
            </w:r>
            <w:proofErr w:type="spellStart"/>
            <w:r w:rsidRPr="0069128C">
              <w:rPr>
                <w:b/>
              </w:rPr>
              <w:t>Fraility</w:t>
            </w:r>
            <w:proofErr w:type="spellEnd"/>
            <w:r w:rsidRPr="0069128C">
              <w:rPr>
                <w:b/>
              </w:rPr>
              <w:t xml:space="preserve"> Score:</w:t>
            </w:r>
            <w:r>
              <w:t xml:space="preserve">  </w:t>
            </w:r>
            <w:r w:rsidR="003B50C5">
              <w:tab/>
            </w:r>
            <w:r w:rsidRPr="0015785D">
              <w:t xml:space="preserve">1 </w:t>
            </w:r>
            <w:r w:rsidRPr="0015785D">
              <w:rPr>
                <w:color w:val="A6A6A6" w:themeColor="background1" w:themeShade="A6"/>
              </w:rPr>
              <w:t xml:space="preserve">(fit &amp; active)  </w:t>
            </w:r>
            <w:r w:rsidRPr="0015785D">
              <w:t xml:space="preserve">|  2  |  3  |  4  |  5  |  6  |  7  |  8  |  9 </w:t>
            </w:r>
            <w:r w:rsidRPr="0015785D">
              <w:rPr>
                <w:color w:val="A6A6A6" w:themeColor="background1" w:themeShade="A6"/>
              </w:rPr>
              <w:t>(terminally ill)</w:t>
            </w:r>
          </w:p>
        </w:tc>
      </w:tr>
      <w:tr w:rsidR="003B50C5" w14:paraId="653BF198" w14:textId="77777777" w:rsidTr="003B50C5">
        <w:trPr>
          <w:trHeight w:hRule="exact" w:val="425"/>
        </w:trPr>
        <w:tc>
          <w:tcPr>
            <w:tcW w:w="3743" w:type="dxa"/>
            <w:vAlign w:val="center"/>
          </w:tcPr>
          <w:p w14:paraId="455C80EC" w14:textId="77777777" w:rsidR="003B50C5" w:rsidRPr="0069128C" w:rsidRDefault="003B50C5" w:rsidP="003B50C5">
            <w:pPr>
              <w:tabs>
                <w:tab w:val="right" w:pos="3527"/>
              </w:tabs>
            </w:pPr>
            <w:r>
              <w:rPr>
                <w:b/>
              </w:rPr>
              <w:t>Hypertension</w:t>
            </w:r>
            <w:r w:rsidRPr="0015785D">
              <w:rPr>
                <w:b/>
              </w:rPr>
              <w:t xml:space="preserve">:  </w:t>
            </w:r>
            <w:r w:rsidR="002766C5" w:rsidRPr="0015785D">
              <w:t>yes  |  no</w:t>
            </w:r>
          </w:p>
        </w:tc>
        <w:tc>
          <w:tcPr>
            <w:tcW w:w="2869" w:type="dxa"/>
            <w:gridSpan w:val="2"/>
            <w:vAlign w:val="center"/>
          </w:tcPr>
          <w:p w14:paraId="08CAC464" w14:textId="77777777" w:rsidR="003B50C5" w:rsidRDefault="003B50C5" w:rsidP="00FD392B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</w:pPr>
            <w:r>
              <w:rPr>
                <w:b/>
              </w:rPr>
              <w:t xml:space="preserve">Cardiac issues:   </w:t>
            </w:r>
            <w:r w:rsidR="002766C5" w:rsidRPr="0015785D">
              <w:t>yes  |  no</w:t>
            </w:r>
          </w:p>
        </w:tc>
        <w:tc>
          <w:tcPr>
            <w:tcW w:w="3810" w:type="dxa"/>
            <w:vAlign w:val="center"/>
          </w:tcPr>
          <w:p w14:paraId="65DCDDF5" w14:textId="0DDCB5DE" w:rsidR="003B50C5" w:rsidRDefault="003B50C5" w:rsidP="002766C5">
            <w:pPr>
              <w:tabs>
                <w:tab w:val="right" w:leader="underscore" w:pos="4962"/>
              </w:tabs>
              <w:rPr>
                <w:b/>
              </w:rPr>
            </w:pPr>
            <w:r>
              <w:rPr>
                <w:b/>
              </w:rPr>
              <w:t xml:space="preserve">Diabetes:  </w:t>
            </w:r>
            <w:r w:rsidRPr="0015785D">
              <w:t xml:space="preserve">Type 1  |  Type 2  |  </w:t>
            </w:r>
            <w:r w:rsidR="002766C5" w:rsidRPr="0015785D">
              <w:t>no</w:t>
            </w:r>
          </w:p>
        </w:tc>
      </w:tr>
      <w:tr w:rsidR="003B50C5" w14:paraId="7701C003" w14:textId="77777777" w:rsidTr="003B50C5">
        <w:trPr>
          <w:trHeight w:hRule="exact" w:val="425"/>
        </w:trPr>
        <w:tc>
          <w:tcPr>
            <w:tcW w:w="3743" w:type="dxa"/>
            <w:vAlign w:val="center"/>
          </w:tcPr>
          <w:p w14:paraId="47B03C25" w14:textId="77777777" w:rsidR="003B50C5" w:rsidRDefault="003B50C5" w:rsidP="002766C5">
            <w:pPr>
              <w:tabs>
                <w:tab w:val="right" w:pos="3527"/>
              </w:tabs>
              <w:rPr>
                <w:b/>
              </w:rPr>
            </w:pPr>
            <w:r>
              <w:rPr>
                <w:b/>
              </w:rPr>
              <w:t xml:space="preserve">Immunosuppressed:  </w:t>
            </w:r>
            <w:r w:rsidR="002766C5" w:rsidRPr="0015785D">
              <w:t>yes</w:t>
            </w:r>
            <w:r w:rsidRPr="0015785D">
              <w:t xml:space="preserve">  |  </w:t>
            </w:r>
            <w:r w:rsidR="002766C5" w:rsidRPr="0015785D">
              <w:t>no</w:t>
            </w:r>
          </w:p>
        </w:tc>
        <w:tc>
          <w:tcPr>
            <w:tcW w:w="2869" w:type="dxa"/>
            <w:gridSpan w:val="2"/>
            <w:vAlign w:val="center"/>
          </w:tcPr>
          <w:p w14:paraId="4F002ECF" w14:textId="77777777" w:rsidR="003B50C5" w:rsidRDefault="003B50C5" w:rsidP="00D90A8D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Cancer</w:t>
            </w:r>
            <w:r w:rsidRPr="0015785D">
              <w:rPr>
                <w:b/>
              </w:rPr>
              <w:t xml:space="preserve">:   </w:t>
            </w:r>
            <w:r w:rsidR="002766C5" w:rsidRPr="0015785D">
              <w:t>yes  |  no</w:t>
            </w:r>
          </w:p>
        </w:tc>
        <w:tc>
          <w:tcPr>
            <w:tcW w:w="3810" w:type="dxa"/>
            <w:vAlign w:val="center"/>
          </w:tcPr>
          <w:p w14:paraId="55108D18" w14:textId="77777777" w:rsidR="003B50C5" w:rsidRDefault="003B50C5" w:rsidP="000110AF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Smoker</w:t>
            </w:r>
            <w:r w:rsidRPr="0015785D">
              <w:rPr>
                <w:b/>
              </w:rPr>
              <w:t xml:space="preserve">:  </w:t>
            </w:r>
            <w:r w:rsidR="002766C5" w:rsidRPr="0015785D">
              <w:t>yes  |  no</w:t>
            </w:r>
          </w:p>
        </w:tc>
      </w:tr>
      <w:tr w:rsidR="003B50C5" w14:paraId="6594BF60" w14:textId="77777777" w:rsidTr="003B50C5">
        <w:trPr>
          <w:trHeight w:hRule="exact" w:val="567"/>
        </w:trPr>
        <w:tc>
          <w:tcPr>
            <w:tcW w:w="10422" w:type="dxa"/>
            <w:gridSpan w:val="4"/>
            <w:vAlign w:val="center"/>
          </w:tcPr>
          <w:p w14:paraId="19301B51" w14:textId="77777777" w:rsidR="003B50C5" w:rsidRDefault="003B50C5" w:rsidP="003B50C5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Medical History:</w:t>
            </w:r>
          </w:p>
        </w:tc>
      </w:tr>
      <w:tr w:rsidR="003B50C5" w14:paraId="15E3FD13" w14:textId="77777777" w:rsidTr="003B50C5">
        <w:trPr>
          <w:trHeight w:hRule="exact" w:val="567"/>
        </w:trPr>
        <w:tc>
          <w:tcPr>
            <w:tcW w:w="10422" w:type="dxa"/>
            <w:gridSpan w:val="4"/>
            <w:vAlign w:val="center"/>
          </w:tcPr>
          <w:p w14:paraId="167EB49F" w14:textId="77777777" w:rsidR="003B50C5" w:rsidRDefault="003B50C5" w:rsidP="003B50C5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Medication:</w:t>
            </w:r>
          </w:p>
        </w:tc>
      </w:tr>
    </w:tbl>
    <w:p w14:paraId="6670760D" w14:textId="77777777" w:rsidR="00957BFE" w:rsidRDefault="00957BFE" w:rsidP="00957BFE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3B50C5" w:rsidRPr="00924757" w14:paraId="23A20C0D" w14:textId="77777777" w:rsidTr="000C5ADA">
        <w:trPr>
          <w:trHeight w:val="340"/>
        </w:trPr>
        <w:tc>
          <w:tcPr>
            <w:tcW w:w="10422" w:type="dxa"/>
            <w:gridSpan w:val="3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036DBAC0" w14:textId="77777777" w:rsidR="003B50C5" w:rsidRPr="00924757" w:rsidRDefault="00DE35B9" w:rsidP="00DE35B9">
            <w:pPr>
              <w:rPr>
                <w:b/>
              </w:rPr>
            </w:pPr>
            <w:r>
              <w:rPr>
                <w:b/>
              </w:rPr>
              <w:t xml:space="preserve">Other </w:t>
            </w:r>
            <w:r w:rsidR="00731E57">
              <w:rPr>
                <w:b/>
              </w:rPr>
              <w:t xml:space="preserve">Pre-ICU </w:t>
            </w:r>
            <w:r w:rsidR="003B50C5">
              <w:rPr>
                <w:b/>
              </w:rPr>
              <w:t xml:space="preserve">Actions </w:t>
            </w:r>
          </w:p>
        </w:tc>
      </w:tr>
      <w:tr w:rsidR="00731E57" w14:paraId="274D101C" w14:textId="77777777" w:rsidTr="007B67B5">
        <w:trPr>
          <w:trHeight w:val="425"/>
        </w:trPr>
        <w:tc>
          <w:tcPr>
            <w:tcW w:w="3474" w:type="dxa"/>
            <w:tcBorders>
              <w:top w:val="nil"/>
            </w:tcBorders>
            <w:vAlign w:val="center"/>
          </w:tcPr>
          <w:p w14:paraId="1AB52052" w14:textId="04004F8E" w:rsidR="00731E57" w:rsidRPr="0015785D" w:rsidRDefault="00731E57" w:rsidP="00DE35B9">
            <w:pPr>
              <w:rPr>
                <w:sz w:val="20"/>
                <w:szCs w:val="20"/>
              </w:rPr>
            </w:pPr>
            <w:r w:rsidRPr="0015785D">
              <w:rPr>
                <w:sz w:val="20"/>
                <w:szCs w:val="20"/>
              </w:rPr>
              <w:t>Bloods Taken (FBC, U&amp;Es, LFTs, Ferritin, Trop-T</w:t>
            </w:r>
            <w:r w:rsidR="0015785D">
              <w:rPr>
                <w:sz w:val="20"/>
                <w:szCs w:val="20"/>
              </w:rPr>
              <w:t>,</w:t>
            </w:r>
            <w:r w:rsidR="0015785D" w:rsidRPr="0015785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15785D" w:rsidRPr="0015785D">
              <w:rPr>
                <w:rFonts w:ascii="Arial" w:hAnsi="Arial" w:cs="Arial"/>
                <w:sz w:val="18"/>
                <w:szCs w:val="18"/>
              </w:rPr>
              <w:t>DDimer</w:t>
            </w:r>
            <w:proofErr w:type="spellEnd"/>
            <w:r w:rsidR="0015785D" w:rsidRPr="0015785D">
              <w:rPr>
                <w:rFonts w:ascii="Arial" w:hAnsi="Arial" w:cs="Arial"/>
                <w:sz w:val="18"/>
                <w:szCs w:val="18"/>
              </w:rPr>
              <w:t>/LDH</w:t>
            </w:r>
            <w:r w:rsidRPr="0015785D">
              <w:rPr>
                <w:sz w:val="20"/>
                <w:szCs w:val="20"/>
              </w:rPr>
              <w:t xml:space="preserve">) </w:t>
            </w:r>
            <w:r w:rsidRPr="0015785D">
              <w:rPr>
                <w:rFonts w:ascii="Arial" w:hAnsi="Arial" w:cs="Arial"/>
                <w:sz w:val="20"/>
                <w:szCs w:val="20"/>
              </w:rPr>
              <w:t>□</w:t>
            </w:r>
            <w:r w:rsidR="0015785D" w:rsidRPr="0015785D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15785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74" w:type="dxa"/>
            <w:tcBorders>
              <w:top w:val="nil"/>
            </w:tcBorders>
            <w:vAlign w:val="center"/>
          </w:tcPr>
          <w:p w14:paraId="31A5BC36" w14:textId="77777777" w:rsidR="00731E57" w:rsidRDefault="00731E57" w:rsidP="00DE35B9">
            <w:r>
              <w:t xml:space="preserve">Sputum sample (for MC&amp;S + COVID) </w:t>
            </w:r>
            <w:r>
              <w:rPr>
                <w:rFonts w:ascii="Arial" w:hAnsi="Arial" w:cs="Arial"/>
                <w:sz w:val="26"/>
                <w:szCs w:val="26"/>
              </w:rPr>
              <w:t>□</w:t>
            </w:r>
          </w:p>
        </w:tc>
        <w:tc>
          <w:tcPr>
            <w:tcW w:w="3474" w:type="dxa"/>
            <w:tcBorders>
              <w:top w:val="nil"/>
            </w:tcBorders>
            <w:vAlign w:val="center"/>
          </w:tcPr>
          <w:p w14:paraId="3E3235F7" w14:textId="77777777" w:rsidR="00731E57" w:rsidRDefault="00731E57" w:rsidP="00DE35B9">
            <w:r>
              <w:t xml:space="preserve">12 lead ECG  </w:t>
            </w:r>
            <w:r>
              <w:rPr>
                <w:rFonts w:ascii="Arial" w:hAnsi="Arial" w:cs="Arial"/>
                <w:sz w:val="26"/>
                <w:szCs w:val="26"/>
              </w:rPr>
              <w:t>□</w:t>
            </w:r>
          </w:p>
        </w:tc>
      </w:tr>
    </w:tbl>
    <w:p w14:paraId="526FD1AC" w14:textId="77777777" w:rsidR="003B50C5" w:rsidRDefault="003B50C5" w:rsidP="00957BFE">
      <w:pPr>
        <w:spacing w:after="0" w:line="240" w:lineRule="auto"/>
      </w:pP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34"/>
        <w:gridCol w:w="1951"/>
        <w:gridCol w:w="1701"/>
        <w:gridCol w:w="141"/>
        <w:gridCol w:w="6521"/>
        <w:gridCol w:w="108"/>
      </w:tblGrid>
      <w:tr w:rsidR="003B50C5" w:rsidRPr="00924757" w14:paraId="2658093A" w14:textId="77777777" w:rsidTr="00731E57">
        <w:trPr>
          <w:gridBefore w:val="1"/>
          <w:wBefore w:w="34" w:type="dxa"/>
          <w:trHeight w:val="340"/>
        </w:trPr>
        <w:tc>
          <w:tcPr>
            <w:tcW w:w="195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26CB829C" w14:textId="77777777" w:rsidR="003B50C5" w:rsidRPr="00924757" w:rsidRDefault="003B50C5" w:rsidP="003B50C5">
            <w:pPr>
              <w:jc w:val="center"/>
              <w:rPr>
                <w:b/>
              </w:rPr>
            </w:pPr>
            <w:r>
              <w:rPr>
                <w:b/>
              </w:rPr>
              <w:t>Referral Accepted</w:t>
            </w:r>
          </w:p>
        </w:tc>
        <w:tc>
          <w:tcPr>
            <w:tcW w:w="1701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685E6D51" w14:textId="77777777" w:rsidR="003B50C5" w:rsidRPr="00924757" w:rsidRDefault="003B50C5" w:rsidP="003B50C5">
            <w:pPr>
              <w:jc w:val="center"/>
              <w:rPr>
                <w:b/>
              </w:rPr>
            </w:pPr>
            <w:r>
              <w:rPr>
                <w:b/>
              </w:rPr>
              <w:t>Date / Time</w:t>
            </w:r>
          </w:p>
        </w:tc>
        <w:tc>
          <w:tcPr>
            <w:tcW w:w="6770" w:type="dxa"/>
            <w:gridSpan w:val="3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0000" w:themeFill="text1"/>
            <w:vAlign w:val="center"/>
          </w:tcPr>
          <w:p w14:paraId="0994A3AE" w14:textId="77777777" w:rsidR="003B50C5" w:rsidRPr="00924757" w:rsidRDefault="003B50C5" w:rsidP="003B50C5">
            <w:pPr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3B50C5" w14:paraId="5FFDCA5C" w14:textId="77777777" w:rsidTr="00731E57">
        <w:trPr>
          <w:gridBefore w:val="1"/>
          <w:wBefore w:w="34" w:type="dxa"/>
          <w:trHeight w:val="425"/>
        </w:trPr>
        <w:tc>
          <w:tcPr>
            <w:tcW w:w="1951" w:type="dxa"/>
            <w:tcBorders>
              <w:top w:val="nil"/>
            </w:tcBorders>
            <w:vAlign w:val="center"/>
          </w:tcPr>
          <w:p w14:paraId="1A66C6B2" w14:textId="77777777" w:rsidR="003B50C5" w:rsidRDefault="003B50C5" w:rsidP="003B50C5">
            <w:pPr>
              <w:jc w:val="center"/>
            </w:pPr>
            <w:r w:rsidRPr="0015785D">
              <w:t>yes  |  no</w:t>
            </w:r>
          </w:p>
        </w:tc>
        <w:tc>
          <w:tcPr>
            <w:tcW w:w="1701" w:type="dxa"/>
            <w:tcBorders>
              <w:top w:val="nil"/>
            </w:tcBorders>
          </w:tcPr>
          <w:p w14:paraId="73E15F38" w14:textId="77777777" w:rsidR="003B50C5" w:rsidRDefault="003B50C5" w:rsidP="00C66140"/>
        </w:tc>
        <w:tc>
          <w:tcPr>
            <w:tcW w:w="6770" w:type="dxa"/>
            <w:gridSpan w:val="3"/>
            <w:tcBorders>
              <w:top w:val="nil"/>
            </w:tcBorders>
          </w:tcPr>
          <w:p w14:paraId="280EEF44" w14:textId="28DA2713" w:rsidR="003B50C5" w:rsidRDefault="0015785D" w:rsidP="00C66140">
            <w:r>
              <w:t>Escalation Plan</w:t>
            </w:r>
            <w:r w:rsidR="00504B4D">
              <w:t>/ Prone / CPAP</w:t>
            </w:r>
          </w:p>
        </w:tc>
      </w:tr>
      <w:tr w:rsidR="00731E57" w14:paraId="18157348" w14:textId="77777777" w:rsidTr="00731E57">
        <w:trPr>
          <w:gridAfter w:val="1"/>
          <w:wAfter w:w="108" w:type="dxa"/>
          <w:cantSplit/>
          <w:trHeight w:hRule="exact" w:val="1907"/>
        </w:trPr>
        <w:tc>
          <w:tcPr>
            <w:tcW w:w="3827" w:type="dxa"/>
            <w:gridSpan w:val="4"/>
            <w:vAlign w:val="center"/>
          </w:tcPr>
          <w:p w14:paraId="26491047" w14:textId="77777777" w:rsidR="00731E57" w:rsidRPr="00F608A8" w:rsidRDefault="00731E57" w:rsidP="00153F26">
            <w:pPr>
              <w:jc w:val="center"/>
              <w:rPr>
                <w:i/>
              </w:rPr>
            </w:pPr>
            <w:r w:rsidRPr="00F608A8">
              <w:rPr>
                <w:i/>
              </w:rPr>
              <w:lastRenderedPageBreak/>
              <w:t>Affix patient label here</w:t>
            </w:r>
          </w:p>
        </w:tc>
        <w:tc>
          <w:tcPr>
            <w:tcW w:w="6521" w:type="dxa"/>
            <w:tcBorders>
              <w:top w:val="nil"/>
              <w:bottom w:val="nil"/>
              <w:right w:val="nil"/>
            </w:tcBorders>
          </w:tcPr>
          <w:p w14:paraId="5C023A00" w14:textId="77777777" w:rsidR="00731E57" w:rsidRDefault="00731E57" w:rsidP="00153F26">
            <w:pPr>
              <w:jc w:val="center"/>
              <w:rPr>
                <w:b/>
                <w:color w:val="EEECE1" w:themeColor="background2"/>
                <w:sz w:val="36"/>
                <w:szCs w:val="40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chemeClr w14:val="bg2">
                      <w14:tint w14:val="85000"/>
                      <w14:satMod w14:val="155000"/>
                    </w14:schemeClr>
                  </w14:solidFill>
                </w14:textFill>
              </w:rPr>
            </w:pPr>
          </w:p>
          <w:p w14:paraId="5C77F368" w14:textId="77777777" w:rsidR="00731E57" w:rsidRDefault="00731E57" w:rsidP="00153F26">
            <w:pPr>
              <w:jc w:val="center"/>
              <w:rPr>
                <w:b/>
                <w:color w:val="EEECE1" w:themeColor="background2"/>
                <w:sz w:val="36"/>
                <w:szCs w:val="40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  <w14:textFill>
                  <w14:solidFill>
                    <w14:schemeClr w14:val="bg2">
                      <w14:tint w14:val="85000"/>
                      <w14:satMod w14:val="155000"/>
                    </w14:schemeClr>
                  </w14:solidFill>
                </w14:textFill>
              </w:rPr>
            </w:pPr>
          </w:p>
          <w:p w14:paraId="00C1BBB8" w14:textId="77777777" w:rsidR="00731E57" w:rsidRPr="0015785D" w:rsidRDefault="00164584" w:rsidP="00153F26">
            <w:pPr>
              <w:jc w:val="center"/>
              <w:rPr>
                <w:b/>
                <w:color w:val="FF0000"/>
                <w:sz w:val="36"/>
              </w:rPr>
            </w:pPr>
            <w:r w:rsidRPr="0015785D">
              <w:rPr>
                <w:noProof/>
                <w:color w:val="FF0000"/>
                <w:lang w:eastAsia="en-GB"/>
              </w:rPr>
              <w:drawing>
                <wp:anchor distT="0" distB="0" distL="114300" distR="114300" simplePos="0" relativeHeight="251662336" behindDoc="1" locked="0" layoutInCell="1" allowOverlap="1" wp14:anchorId="6F75066D" wp14:editId="77848931">
                  <wp:simplePos x="0" y="0"/>
                  <wp:positionH relativeFrom="column">
                    <wp:posOffset>2252980</wp:posOffset>
                  </wp:positionH>
                  <wp:positionV relativeFrom="paragraph">
                    <wp:posOffset>-586740</wp:posOffset>
                  </wp:positionV>
                  <wp:extent cx="1771650" cy="556260"/>
                  <wp:effectExtent l="0" t="0" r="0" b="0"/>
                  <wp:wrapTight wrapText="bothSides">
                    <wp:wrapPolygon edited="0">
                      <wp:start x="0" y="0"/>
                      <wp:lineTo x="0" y="20712"/>
                      <wp:lineTo x="21368" y="20712"/>
                      <wp:lineTo x="21368" y="0"/>
                      <wp:lineTo x="0" y="0"/>
                    </wp:wrapPolygon>
                  </wp:wrapTight>
                  <wp:docPr id="3" name="Picture 3" descr="Intranet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tranet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750"/>
                          <a:stretch/>
                        </pic:blipFill>
                        <pic:spPr bwMode="auto">
                          <a:xfrm>
                            <a:off x="0" y="0"/>
                            <a:ext cx="1771650" cy="556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31E57" w:rsidRPr="0015785D">
              <w:rPr>
                <w:b/>
                <w:color w:val="FF0000"/>
                <w:sz w:val="36"/>
                <w:szCs w:val="40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</w:rPr>
              <w:t xml:space="preserve">COVID-19 CRITICAL CARE </w:t>
            </w:r>
            <w:r w:rsidR="00731E57" w:rsidRPr="0015785D">
              <w:rPr>
                <w:b/>
                <w:color w:val="FF0000"/>
                <w:sz w:val="36"/>
                <w:szCs w:val="40"/>
                <w:u w:val="single"/>
                <w14:shadow w14:blurRad="41275" w14:dist="20320" w14:dir="1800000" w14:sx="100000" w14:sy="100000" w14:kx="0" w14:ky="0" w14:algn="tl">
                  <w14:srgbClr w14:val="000000">
                    <w14:alpha w14:val="60000"/>
                  </w14:srgbClr>
                </w14:shadow>
                <w14:textOutline w14:w="6350" w14:cap="flat" w14:cmpd="sng" w14:algn="ctr">
                  <w14:solidFill>
                    <w14:schemeClr w14:val="tx2">
                      <w14:satMod w14:val="155000"/>
                    </w14:schemeClr>
                  </w14:solidFill>
                  <w14:prstDash w14:val="solid"/>
                  <w14:round/>
                </w14:textOutline>
              </w:rPr>
              <w:t>ADMISSION</w:t>
            </w:r>
            <w:r w:rsidR="00731E57" w:rsidRPr="0015785D">
              <w:rPr>
                <w:b/>
                <w:color w:val="FF0000"/>
                <w:sz w:val="36"/>
              </w:rPr>
              <w:t xml:space="preserve"> </w:t>
            </w:r>
          </w:p>
          <w:p w14:paraId="234B3AA4" w14:textId="77777777" w:rsidR="00731E57" w:rsidRPr="00287168" w:rsidRDefault="00731E57" w:rsidP="00153F26">
            <w:pPr>
              <w:tabs>
                <w:tab w:val="left" w:pos="1701"/>
                <w:tab w:val="left" w:leader="underscore" w:pos="3544"/>
              </w:tabs>
              <w:rPr>
                <w:sz w:val="36"/>
              </w:rPr>
            </w:pPr>
          </w:p>
        </w:tc>
      </w:tr>
    </w:tbl>
    <w:p w14:paraId="09F45E00" w14:textId="77777777" w:rsidR="00731E57" w:rsidRDefault="00731E57" w:rsidP="00731E5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3827"/>
        <w:gridCol w:w="5211"/>
      </w:tblGrid>
      <w:tr w:rsidR="002766C5" w14:paraId="2C430E0F" w14:textId="77777777" w:rsidTr="002766C5">
        <w:trPr>
          <w:trHeight w:hRule="exact" w:val="340"/>
        </w:trPr>
        <w:tc>
          <w:tcPr>
            <w:tcW w:w="10422" w:type="dxa"/>
            <w:gridSpan w:val="3"/>
            <w:shd w:val="clear" w:color="auto" w:fill="000000" w:themeFill="text1"/>
            <w:vAlign w:val="center"/>
          </w:tcPr>
          <w:p w14:paraId="7EC6D0BE" w14:textId="77777777" w:rsidR="002766C5" w:rsidRDefault="002766C5" w:rsidP="002766C5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 xml:space="preserve">Intubation </w:t>
            </w:r>
          </w:p>
        </w:tc>
      </w:tr>
      <w:tr w:rsidR="00E730A1" w14:paraId="315D23C2" w14:textId="77777777" w:rsidTr="002766C5">
        <w:trPr>
          <w:trHeight w:hRule="exact" w:val="425"/>
        </w:trPr>
        <w:tc>
          <w:tcPr>
            <w:tcW w:w="1384" w:type="dxa"/>
            <w:vMerge w:val="restart"/>
            <w:vAlign w:val="center"/>
          </w:tcPr>
          <w:p w14:paraId="237F2F71" w14:textId="77777777" w:rsidR="00E730A1" w:rsidRPr="00E730A1" w:rsidRDefault="00E730A1" w:rsidP="00E730A1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rFonts w:ascii="Calibri" w:hAnsi="Calibri" w:cs="Arial"/>
              </w:rPr>
            </w:pPr>
            <w:r w:rsidRPr="00E730A1">
              <w:rPr>
                <w:rFonts w:ascii="Calibri" w:hAnsi="Calibri" w:cs="Arial"/>
              </w:rPr>
              <w:t>Standard COVID intubation drugs</w:t>
            </w:r>
          </w:p>
        </w:tc>
        <w:tc>
          <w:tcPr>
            <w:tcW w:w="9038" w:type="dxa"/>
            <w:gridSpan w:val="2"/>
            <w:vAlign w:val="center"/>
          </w:tcPr>
          <w:p w14:paraId="614BBB4B" w14:textId="77777777" w:rsidR="00E730A1" w:rsidRDefault="00E730A1" w:rsidP="00DE35B9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□ </w:t>
            </w:r>
            <w:r>
              <w:rPr>
                <w:b/>
              </w:rPr>
              <w:t xml:space="preserve">Ketamine (200mg) </w:t>
            </w:r>
            <w:r w:rsidRPr="00DE35B9">
              <w:t>–</w:t>
            </w:r>
            <w:r>
              <w:t xml:space="preserve">1 x </w:t>
            </w:r>
            <w:r w:rsidRPr="00DE35B9">
              <w:t>10mg/ml</w:t>
            </w:r>
            <w:r>
              <w:t xml:space="preserve"> vial in a 20ml syringe</w:t>
            </w:r>
          </w:p>
        </w:tc>
      </w:tr>
      <w:tr w:rsidR="00E730A1" w14:paraId="1FED9A54" w14:textId="77777777" w:rsidTr="002766C5">
        <w:trPr>
          <w:trHeight w:hRule="exact" w:val="425"/>
        </w:trPr>
        <w:tc>
          <w:tcPr>
            <w:tcW w:w="1384" w:type="dxa"/>
            <w:vMerge/>
          </w:tcPr>
          <w:p w14:paraId="5D319873" w14:textId="77777777" w:rsidR="00E730A1" w:rsidRDefault="00E730A1" w:rsidP="00A25C3B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9038" w:type="dxa"/>
            <w:gridSpan w:val="2"/>
            <w:vAlign w:val="center"/>
          </w:tcPr>
          <w:p w14:paraId="52B25ED9" w14:textId="77777777" w:rsidR="00E730A1" w:rsidRDefault="00E730A1" w:rsidP="00A25C3B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□ </w:t>
            </w:r>
            <w:r>
              <w:rPr>
                <w:b/>
              </w:rPr>
              <w:t xml:space="preserve">Rocuronium (100mg) </w:t>
            </w:r>
            <w:r w:rsidRPr="00DE35B9">
              <w:t xml:space="preserve">– </w:t>
            </w:r>
            <w:r>
              <w:t>2 x 50mg/5ml vials in a 10ml syringe</w:t>
            </w:r>
          </w:p>
        </w:tc>
      </w:tr>
      <w:tr w:rsidR="00E730A1" w14:paraId="2861BDB6" w14:textId="77777777" w:rsidTr="002766C5">
        <w:trPr>
          <w:trHeight w:hRule="exact" w:val="425"/>
        </w:trPr>
        <w:tc>
          <w:tcPr>
            <w:tcW w:w="1384" w:type="dxa"/>
            <w:vMerge/>
          </w:tcPr>
          <w:p w14:paraId="794646C7" w14:textId="77777777" w:rsidR="00E730A1" w:rsidRDefault="00E730A1" w:rsidP="00DE35B9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9038" w:type="dxa"/>
            <w:gridSpan w:val="2"/>
            <w:vAlign w:val="center"/>
          </w:tcPr>
          <w:p w14:paraId="18163E53" w14:textId="77777777" w:rsidR="00E730A1" w:rsidRDefault="00E730A1" w:rsidP="00DE35B9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□ </w:t>
            </w:r>
            <w:r>
              <w:rPr>
                <w:b/>
              </w:rPr>
              <w:t xml:space="preserve">Metaraminol (10mg) </w:t>
            </w:r>
            <w:r w:rsidRPr="00DE35B9">
              <w:t xml:space="preserve">– </w:t>
            </w:r>
            <w:r>
              <w:t>1 x 10mg/ml vial in a 20ml syringe made up with saline</w:t>
            </w:r>
          </w:p>
        </w:tc>
      </w:tr>
      <w:tr w:rsidR="00E730A1" w14:paraId="3C324A16" w14:textId="77777777" w:rsidTr="002766C5">
        <w:trPr>
          <w:trHeight w:hRule="exact" w:val="425"/>
        </w:trPr>
        <w:tc>
          <w:tcPr>
            <w:tcW w:w="1384" w:type="dxa"/>
            <w:vMerge/>
          </w:tcPr>
          <w:p w14:paraId="48B7B480" w14:textId="77777777" w:rsidR="00E730A1" w:rsidRDefault="00E730A1" w:rsidP="00DE35B9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9038" w:type="dxa"/>
            <w:gridSpan w:val="2"/>
            <w:vAlign w:val="center"/>
          </w:tcPr>
          <w:p w14:paraId="4A9473FB" w14:textId="28AD4F63" w:rsidR="00E730A1" w:rsidRDefault="00E730A1" w:rsidP="00DE35B9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□ </w:t>
            </w:r>
            <w:proofErr w:type="spellStart"/>
            <w:r>
              <w:rPr>
                <w:b/>
              </w:rPr>
              <w:t>Adreniline</w:t>
            </w:r>
            <w:proofErr w:type="spellEnd"/>
            <w:r>
              <w:rPr>
                <w:b/>
              </w:rPr>
              <w:t xml:space="preserve"> (1:10,000) </w:t>
            </w:r>
            <w:r w:rsidRPr="00DE35B9">
              <w:t xml:space="preserve">– </w:t>
            </w:r>
            <w:r>
              <w:t>1</w:t>
            </w:r>
            <w:r w:rsidR="00E32AD8">
              <w:t>ml of solution</w:t>
            </w:r>
            <w:r>
              <w:t xml:space="preserve"> in a 20ml syringe made up with saline</w:t>
            </w:r>
          </w:p>
        </w:tc>
      </w:tr>
      <w:tr w:rsidR="00E730A1" w14:paraId="3D8D9283" w14:textId="77777777" w:rsidTr="00E730A1">
        <w:trPr>
          <w:trHeight w:hRule="exact" w:val="425"/>
        </w:trPr>
        <w:tc>
          <w:tcPr>
            <w:tcW w:w="5211" w:type="dxa"/>
            <w:gridSpan w:val="2"/>
            <w:vAlign w:val="center"/>
          </w:tcPr>
          <w:p w14:paraId="70510907" w14:textId="0C6C78FF" w:rsidR="00E730A1" w:rsidRDefault="00E730A1" w:rsidP="00E730A1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Size</w:t>
            </w:r>
            <w:r w:rsidR="00E32AD8">
              <w:rPr>
                <w:b/>
              </w:rPr>
              <w:t xml:space="preserve">  ETT </w:t>
            </w:r>
            <w:r>
              <w:rPr>
                <w:b/>
              </w:rPr>
              <w:t>:</w:t>
            </w:r>
            <w:r w:rsidR="008D6005">
              <w:rPr>
                <w:b/>
              </w:rPr>
              <w:t xml:space="preserve">                       Grade Laryngoscopy:</w:t>
            </w:r>
          </w:p>
        </w:tc>
        <w:tc>
          <w:tcPr>
            <w:tcW w:w="5211" w:type="dxa"/>
            <w:vAlign w:val="center"/>
          </w:tcPr>
          <w:p w14:paraId="6FD445FB" w14:textId="37A79747" w:rsidR="00E730A1" w:rsidRPr="00A25C3B" w:rsidRDefault="00E730A1" w:rsidP="00E730A1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 w:rsidRPr="00A25C3B">
              <w:rPr>
                <w:b/>
              </w:rPr>
              <w:t>Length</w:t>
            </w:r>
            <w:r w:rsidR="00E32AD8">
              <w:rPr>
                <w:b/>
              </w:rPr>
              <w:t xml:space="preserve"> at Lips</w:t>
            </w:r>
            <w:r w:rsidRPr="00A25C3B">
              <w:rPr>
                <w:b/>
              </w:rPr>
              <w:t>:</w:t>
            </w:r>
          </w:p>
        </w:tc>
      </w:tr>
      <w:tr w:rsidR="00E730A1" w14:paraId="105F9027" w14:textId="77777777" w:rsidTr="00BE284F">
        <w:trPr>
          <w:trHeight w:hRule="exact" w:val="425"/>
        </w:trPr>
        <w:tc>
          <w:tcPr>
            <w:tcW w:w="10422" w:type="dxa"/>
            <w:gridSpan w:val="3"/>
            <w:vAlign w:val="center"/>
          </w:tcPr>
          <w:p w14:paraId="7B3A8DD1" w14:textId="77777777" w:rsidR="00E730A1" w:rsidRDefault="00E730A1" w:rsidP="00E730A1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Inserted by / Comments:</w:t>
            </w:r>
          </w:p>
        </w:tc>
      </w:tr>
    </w:tbl>
    <w:p w14:paraId="3D29DA25" w14:textId="77777777" w:rsidR="00924757" w:rsidRDefault="00924757" w:rsidP="00A25C3B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A25C3B" w14:paraId="3E758C9D" w14:textId="77777777" w:rsidTr="002F2C2A">
        <w:trPr>
          <w:trHeight w:hRule="exact" w:val="340"/>
        </w:trPr>
        <w:tc>
          <w:tcPr>
            <w:tcW w:w="10422" w:type="dxa"/>
            <w:gridSpan w:val="2"/>
            <w:shd w:val="clear" w:color="auto" w:fill="000000" w:themeFill="text1"/>
            <w:vAlign w:val="center"/>
          </w:tcPr>
          <w:p w14:paraId="09A29D34" w14:textId="77777777" w:rsidR="00A25C3B" w:rsidRDefault="00A25C3B" w:rsidP="002F2C2A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 xml:space="preserve">NG tube </w:t>
            </w:r>
          </w:p>
        </w:tc>
      </w:tr>
      <w:tr w:rsidR="00A25C3B" w14:paraId="216F3007" w14:textId="77777777" w:rsidTr="002F2C2A">
        <w:trPr>
          <w:trHeight w:hRule="exact" w:val="425"/>
        </w:trPr>
        <w:tc>
          <w:tcPr>
            <w:tcW w:w="10422" w:type="dxa"/>
            <w:gridSpan w:val="2"/>
            <w:vAlign w:val="center"/>
          </w:tcPr>
          <w:p w14:paraId="3EA029C5" w14:textId="77777777" w:rsidR="00A25C3B" w:rsidRPr="00A25C3B" w:rsidRDefault="00A25C3B" w:rsidP="002F2C2A">
            <w:pPr>
              <w:tabs>
                <w:tab w:val="right" w:pos="3527"/>
              </w:tabs>
              <w:rPr>
                <w:b/>
              </w:rPr>
            </w:pPr>
            <w:r>
              <w:rPr>
                <w:b/>
              </w:rPr>
              <w:t>Inserted by / comments</w:t>
            </w:r>
          </w:p>
        </w:tc>
      </w:tr>
      <w:tr w:rsidR="001A2295" w14:paraId="2B6D9A7B" w14:textId="77777777" w:rsidTr="00F6668F">
        <w:trPr>
          <w:trHeight w:hRule="exact" w:val="425"/>
        </w:trPr>
        <w:tc>
          <w:tcPr>
            <w:tcW w:w="5211" w:type="dxa"/>
            <w:vAlign w:val="center"/>
          </w:tcPr>
          <w:p w14:paraId="41923EA1" w14:textId="77777777" w:rsidR="001A2295" w:rsidRDefault="001A2295" w:rsidP="00A25C3B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Inserted time:</w:t>
            </w:r>
          </w:p>
        </w:tc>
        <w:tc>
          <w:tcPr>
            <w:tcW w:w="5211" w:type="dxa"/>
            <w:vAlign w:val="center"/>
          </w:tcPr>
          <w:p w14:paraId="22798846" w14:textId="77777777" w:rsidR="001A2295" w:rsidRDefault="001A2295" w:rsidP="000E75A3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Length @ nostril:</w:t>
            </w:r>
          </w:p>
        </w:tc>
      </w:tr>
    </w:tbl>
    <w:p w14:paraId="26CC2B3D" w14:textId="77777777" w:rsidR="00A25C3B" w:rsidRDefault="00A25C3B" w:rsidP="001A229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1A2295" w14:paraId="7B410C63" w14:textId="77777777" w:rsidTr="00406B2D">
        <w:trPr>
          <w:trHeight w:hRule="exact" w:val="340"/>
        </w:trPr>
        <w:tc>
          <w:tcPr>
            <w:tcW w:w="10422" w:type="dxa"/>
            <w:gridSpan w:val="3"/>
            <w:shd w:val="clear" w:color="auto" w:fill="000000" w:themeFill="text1"/>
            <w:vAlign w:val="center"/>
          </w:tcPr>
          <w:p w14:paraId="01A392BD" w14:textId="77777777" w:rsidR="001A2295" w:rsidRDefault="001A2295" w:rsidP="00406B2D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Arterial Line  Insertion (sterile technique)</w:t>
            </w:r>
          </w:p>
        </w:tc>
      </w:tr>
      <w:tr w:rsidR="001A2295" w14:paraId="54306C5C" w14:textId="77777777" w:rsidTr="00406B2D">
        <w:trPr>
          <w:trHeight w:hRule="exact" w:val="425"/>
        </w:trPr>
        <w:tc>
          <w:tcPr>
            <w:tcW w:w="10422" w:type="dxa"/>
            <w:gridSpan w:val="3"/>
            <w:vAlign w:val="center"/>
          </w:tcPr>
          <w:p w14:paraId="098526DC" w14:textId="77777777" w:rsidR="001A2295" w:rsidRPr="00A25C3B" w:rsidRDefault="00BE284F" w:rsidP="00BE284F">
            <w:pPr>
              <w:tabs>
                <w:tab w:val="right" w:pos="3527"/>
              </w:tabs>
              <w:rPr>
                <w:b/>
              </w:rPr>
            </w:pPr>
            <w:r>
              <w:rPr>
                <w:b/>
              </w:rPr>
              <w:t>Inserted by</w:t>
            </w:r>
          </w:p>
        </w:tc>
      </w:tr>
      <w:tr w:rsidR="00731E57" w14:paraId="4B2D12C4" w14:textId="77777777" w:rsidTr="00CF0C33">
        <w:trPr>
          <w:trHeight w:hRule="exact" w:val="425"/>
        </w:trPr>
        <w:tc>
          <w:tcPr>
            <w:tcW w:w="3474" w:type="dxa"/>
            <w:vAlign w:val="center"/>
          </w:tcPr>
          <w:p w14:paraId="60B9E63A" w14:textId="77777777" w:rsidR="00731E57" w:rsidRDefault="00731E57" w:rsidP="00406B2D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 xml:space="preserve">Site: </w:t>
            </w:r>
          </w:p>
        </w:tc>
        <w:tc>
          <w:tcPr>
            <w:tcW w:w="3474" w:type="dxa"/>
            <w:vAlign w:val="center"/>
          </w:tcPr>
          <w:p w14:paraId="56C232FC" w14:textId="77777777" w:rsidR="00731E57" w:rsidRDefault="00731E57" w:rsidP="00406B2D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Time:</w:t>
            </w:r>
          </w:p>
        </w:tc>
        <w:tc>
          <w:tcPr>
            <w:tcW w:w="3474" w:type="dxa"/>
            <w:vAlign w:val="center"/>
          </w:tcPr>
          <w:p w14:paraId="732AC74F" w14:textId="77777777" w:rsidR="00731E57" w:rsidRDefault="00E730A1" w:rsidP="00E730A1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Sterile technique</w:t>
            </w:r>
            <w:r w:rsidR="00731E57">
              <w:rPr>
                <w:b/>
              </w:rPr>
              <w:t xml:space="preserve">: </w:t>
            </w:r>
            <w:r w:rsidR="00731E57">
              <w:t xml:space="preserve"> yes  |  no</w:t>
            </w:r>
          </w:p>
        </w:tc>
      </w:tr>
    </w:tbl>
    <w:p w14:paraId="1B35C6CB" w14:textId="77777777" w:rsidR="001A2295" w:rsidRDefault="001A2295" w:rsidP="001A229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1A2295" w14:paraId="29FF7E0C" w14:textId="77777777" w:rsidTr="002066E6">
        <w:trPr>
          <w:trHeight w:hRule="exact" w:val="340"/>
        </w:trPr>
        <w:tc>
          <w:tcPr>
            <w:tcW w:w="10422" w:type="dxa"/>
            <w:gridSpan w:val="3"/>
            <w:shd w:val="clear" w:color="auto" w:fill="000000" w:themeFill="text1"/>
            <w:vAlign w:val="center"/>
          </w:tcPr>
          <w:p w14:paraId="79180833" w14:textId="77777777" w:rsidR="001A2295" w:rsidRDefault="001A2295" w:rsidP="002066E6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CVP Insertion  (aseptic technique)</w:t>
            </w:r>
          </w:p>
        </w:tc>
      </w:tr>
      <w:tr w:rsidR="00731E57" w14:paraId="289CDC3F" w14:textId="77777777" w:rsidTr="00FC17EB">
        <w:trPr>
          <w:trHeight w:hRule="exact" w:val="425"/>
        </w:trPr>
        <w:tc>
          <w:tcPr>
            <w:tcW w:w="3474" w:type="dxa"/>
            <w:vAlign w:val="center"/>
          </w:tcPr>
          <w:p w14:paraId="49934D07" w14:textId="77777777" w:rsidR="00731E57" w:rsidRDefault="00731E57" w:rsidP="002066E6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 xml:space="preserve">Site: </w:t>
            </w:r>
          </w:p>
        </w:tc>
        <w:tc>
          <w:tcPr>
            <w:tcW w:w="3474" w:type="dxa"/>
            <w:vAlign w:val="center"/>
          </w:tcPr>
          <w:p w14:paraId="32FEE800" w14:textId="77777777" w:rsidR="00731E57" w:rsidRDefault="00731E57" w:rsidP="002066E6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Time:</w:t>
            </w:r>
          </w:p>
        </w:tc>
        <w:tc>
          <w:tcPr>
            <w:tcW w:w="3474" w:type="dxa"/>
            <w:vAlign w:val="center"/>
          </w:tcPr>
          <w:p w14:paraId="78171566" w14:textId="77777777" w:rsidR="00731E57" w:rsidRDefault="00BE284F" w:rsidP="002066E6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Inserted by:</w:t>
            </w:r>
          </w:p>
        </w:tc>
      </w:tr>
      <w:tr w:rsidR="001A2295" w14:paraId="15C9DB25" w14:textId="77777777" w:rsidTr="00107042">
        <w:trPr>
          <w:trHeight w:hRule="exact" w:val="425"/>
        </w:trPr>
        <w:tc>
          <w:tcPr>
            <w:tcW w:w="10422" w:type="dxa"/>
            <w:gridSpan w:val="3"/>
            <w:vAlign w:val="center"/>
          </w:tcPr>
          <w:p w14:paraId="24BA2FD6" w14:textId="77777777" w:rsidR="001A2295" w:rsidRDefault="001A2295" w:rsidP="002066E6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 xml:space="preserve">Full aseptic technique – </w:t>
            </w:r>
            <w:r w:rsidRPr="001A2295">
              <w:rPr>
                <w:b/>
              </w:rPr>
              <w:t>hat, mask, gloves, gown, chlorhexidine skin prep, sterile drape:</w:t>
            </w:r>
            <w:r>
              <w:t xml:space="preserve">  </w:t>
            </w:r>
            <w:r w:rsidRPr="0015785D">
              <w:t>achieved  | variance</w:t>
            </w:r>
          </w:p>
        </w:tc>
      </w:tr>
      <w:tr w:rsidR="00731E57" w14:paraId="2C72CA94" w14:textId="77777777" w:rsidTr="00107042">
        <w:trPr>
          <w:trHeight w:hRule="exact" w:val="425"/>
        </w:trPr>
        <w:tc>
          <w:tcPr>
            <w:tcW w:w="10422" w:type="dxa"/>
            <w:gridSpan w:val="3"/>
            <w:vAlign w:val="center"/>
          </w:tcPr>
          <w:p w14:paraId="7BE8C8F8" w14:textId="77777777" w:rsidR="00731E57" w:rsidRDefault="00731E57" w:rsidP="002066E6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proofErr w:type="spellStart"/>
            <w:r>
              <w:rPr>
                <w:b/>
              </w:rPr>
              <w:t>UItrasound</w:t>
            </w:r>
            <w:proofErr w:type="spellEnd"/>
            <w:r>
              <w:rPr>
                <w:b/>
              </w:rPr>
              <w:t xml:space="preserve"> used in sterile fashion: </w:t>
            </w:r>
            <w:r>
              <w:t xml:space="preserve"> </w:t>
            </w:r>
            <w:r w:rsidRPr="0015785D">
              <w:t>achieved  |  variance</w:t>
            </w:r>
          </w:p>
        </w:tc>
      </w:tr>
      <w:tr w:rsidR="001A2295" w14:paraId="059D2BD0" w14:textId="77777777" w:rsidTr="00107042">
        <w:trPr>
          <w:trHeight w:hRule="exact" w:val="425"/>
        </w:trPr>
        <w:tc>
          <w:tcPr>
            <w:tcW w:w="10422" w:type="dxa"/>
            <w:gridSpan w:val="3"/>
            <w:vAlign w:val="center"/>
          </w:tcPr>
          <w:p w14:paraId="4AD26C9A" w14:textId="77777777" w:rsidR="001A2295" w:rsidRPr="001A2295" w:rsidRDefault="001A2295" w:rsidP="002066E6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</w:pPr>
            <w:r>
              <w:rPr>
                <w:b/>
              </w:rPr>
              <w:t xml:space="preserve">Needle free connectors &amp; each lumen flushed: </w:t>
            </w:r>
            <w:r>
              <w:t xml:space="preserve"> </w:t>
            </w:r>
            <w:r w:rsidRPr="0015785D">
              <w:t>achieved  |  variance</w:t>
            </w:r>
          </w:p>
        </w:tc>
      </w:tr>
      <w:tr w:rsidR="001A2295" w14:paraId="0177EBBE" w14:textId="77777777" w:rsidTr="00107042">
        <w:trPr>
          <w:trHeight w:hRule="exact" w:val="425"/>
        </w:trPr>
        <w:tc>
          <w:tcPr>
            <w:tcW w:w="10422" w:type="dxa"/>
            <w:gridSpan w:val="3"/>
            <w:vAlign w:val="center"/>
          </w:tcPr>
          <w:p w14:paraId="79A67232" w14:textId="77777777" w:rsidR="001A2295" w:rsidRDefault="001A2295" w:rsidP="001A2295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 xml:space="preserve">Line stitched:   </w:t>
            </w:r>
            <w:r w:rsidRPr="0015785D">
              <w:t>achieved  |  variance</w:t>
            </w:r>
            <w:r>
              <w:rPr>
                <w:b/>
              </w:rPr>
              <w:t xml:space="preserve"> </w:t>
            </w:r>
          </w:p>
        </w:tc>
      </w:tr>
    </w:tbl>
    <w:p w14:paraId="709B89FF" w14:textId="77777777" w:rsidR="00731E57" w:rsidRDefault="00731E57" w:rsidP="00731E5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731E57" w14:paraId="0CF25A1A" w14:textId="77777777" w:rsidTr="00153F26">
        <w:trPr>
          <w:trHeight w:hRule="exact" w:val="340"/>
        </w:trPr>
        <w:tc>
          <w:tcPr>
            <w:tcW w:w="10422" w:type="dxa"/>
            <w:gridSpan w:val="3"/>
            <w:shd w:val="clear" w:color="auto" w:fill="000000" w:themeFill="text1"/>
            <w:vAlign w:val="center"/>
          </w:tcPr>
          <w:p w14:paraId="1A0A01C3" w14:textId="77777777" w:rsidR="00731E57" w:rsidRDefault="00731E57" w:rsidP="00153F26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Urinary Catheter (sterile technique)</w:t>
            </w:r>
          </w:p>
        </w:tc>
      </w:tr>
      <w:tr w:rsidR="00E730A1" w14:paraId="64FE337B" w14:textId="77777777" w:rsidTr="00E56201">
        <w:trPr>
          <w:trHeight w:hRule="exact" w:val="425"/>
        </w:trPr>
        <w:tc>
          <w:tcPr>
            <w:tcW w:w="3474" w:type="dxa"/>
            <w:vAlign w:val="center"/>
          </w:tcPr>
          <w:p w14:paraId="48775D21" w14:textId="77777777" w:rsidR="00E730A1" w:rsidRDefault="00E730A1" w:rsidP="00153F26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 xml:space="preserve">Site: </w:t>
            </w:r>
          </w:p>
        </w:tc>
        <w:tc>
          <w:tcPr>
            <w:tcW w:w="3474" w:type="dxa"/>
            <w:vAlign w:val="center"/>
          </w:tcPr>
          <w:p w14:paraId="263C91FB" w14:textId="77777777" w:rsidR="00E730A1" w:rsidRDefault="00E730A1" w:rsidP="00153F26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Volume:</w:t>
            </w:r>
          </w:p>
        </w:tc>
        <w:tc>
          <w:tcPr>
            <w:tcW w:w="3474" w:type="dxa"/>
            <w:vAlign w:val="center"/>
          </w:tcPr>
          <w:p w14:paraId="7CB91F99" w14:textId="77777777" w:rsidR="00E730A1" w:rsidRDefault="00BE284F" w:rsidP="00153F26">
            <w:pPr>
              <w:tabs>
                <w:tab w:val="righ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Inserted by:</w:t>
            </w:r>
          </w:p>
        </w:tc>
      </w:tr>
    </w:tbl>
    <w:p w14:paraId="0709DC1D" w14:textId="77777777" w:rsidR="00E730A1" w:rsidRDefault="00E730A1" w:rsidP="00E730A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74"/>
        <w:gridCol w:w="446"/>
        <w:gridCol w:w="4502"/>
      </w:tblGrid>
      <w:tr w:rsidR="00E730A1" w14:paraId="6BEDE8B7" w14:textId="77777777" w:rsidTr="00BE284F">
        <w:trPr>
          <w:trHeight w:hRule="exact" w:val="340"/>
        </w:trPr>
        <w:tc>
          <w:tcPr>
            <w:tcW w:w="10422" w:type="dxa"/>
            <w:gridSpan w:val="3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204E03A1" w14:textId="2A4C235B" w:rsidR="00E730A1" w:rsidRDefault="00E730A1" w:rsidP="00153F26">
            <w:pPr>
              <w:tabs>
                <w:tab w:val="left" w:leader="underscore" w:pos="4995"/>
              </w:tabs>
              <w:autoSpaceDE w:val="0"/>
              <w:autoSpaceDN w:val="0"/>
              <w:adjustRightInd w:val="0"/>
              <w:rPr>
                <w:b/>
              </w:rPr>
            </w:pPr>
            <w:r>
              <w:rPr>
                <w:b/>
              </w:rPr>
              <w:t>Chest x-ray (bleep 042)</w:t>
            </w:r>
            <w:r w:rsidR="00E32AD8">
              <w:rPr>
                <w:b/>
              </w:rPr>
              <w:t xml:space="preserve"> Digital Request</w:t>
            </w:r>
          </w:p>
        </w:tc>
      </w:tr>
      <w:tr w:rsidR="00BE284F" w14:paraId="32A1466E" w14:textId="77777777" w:rsidTr="00BE284F">
        <w:trPr>
          <w:trHeight w:hRule="exact" w:val="425"/>
        </w:trPr>
        <w:tc>
          <w:tcPr>
            <w:tcW w:w="5474" w:type="dxa"/>
            <w:tcBorders>
              <w:right w:val="nil"/>
            </w:tcBorders>
            <w:vAlign w:val="center"/>
          </w:tcPr>
          <w:p w14:paraId="21059B49" w14:textId="77777777" w:rsidR="00BE284F" w:rsidRPr="00E730A1" w:rsidRDefault="00BE284F" w:rsidP="00153F26">
            <w:pPr>
              <w:tabs>
                <w:tab w:val="right" w:pos="3527"/>
              </w:tabs>
            </w:pPr>
            <w:r>
              <w:rPr>
                <w:b/>
              </w:rPr>
              <w:t xml:space="preserve">ETT tube 2cm above carina: </w:t>
            </w:r>
            <w:r>
              <w:t xml:space="preserve"> </w:t>
            </w:r>
            <w:r w:rsidRPr="0015785D">
              <w:t>yes |  no</w:t>
            </w:r>
          </w:p>
        </w:tc>
        <w:tc>
          <w:tcPr>
            <w:tcW w:w="446" w:type="dxa"/>
            <w:vMerge w:val="restart"/>
            <w:tcBorders>
              <w:left w:val="nil"/>
              <w:right w:val="nil"/>
            </w:tcBorders>
            <w:vAlign w:val="center"/>
          </w:tcPr>
          <w:p w14:paraId="6F22FB16" w14:textId="77777777" w:rsidR="00BE284F" w:rsidRDefault="00BE284F" w:rsidP="00BE284F">
            <w:pPr>
              <w:tabs>
                <w:tab w:val="right" w:pos="3527"/>
              </w:tabs>
              <w:rPr>
                <w:b/>
              </w:rPr>
            </w:pPr>
            <w:r>
              <w:rPr>
                <w:b/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9017E9" wp14:editId="5CF209E7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75565</wp:posOffset>
                      </wp:positionV>
                      <wp:extent cx="123825" cy="685800"/>
                      <wp:effectExtent l="0" t="0" r="28575" b="19050"/>
                      <wp:wrapNone/>
                      <wp:docPr id="2" name="Right Bra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685800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07A10666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2" o:spid="_x0000_s1026" type="#_x0000_t88" style="position:absolute;margin-left:1.2pt;margin-top:5.95pt;width:9.7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" adj="325" strokecolor="#4579b8 [3044]"/>
                  </w:pict>
                </mc:Fallback>
              </mc:AlternateContent>
            </w:r>
          </w:p>
        </w:tc>
        <w:tc>
          <w:tcPr>
            <w:tcW w:w="4502" w:type="dxa"/>
            <w:vMerge w:val="restart"/>
            <w:tcBorders>
              <w:left w:val="nil"/>
            </w:tcBorders>
            <w:vAlign w:val="center"/>
          </w:tcPr>
          <w:p w14:paraId="2C076458" w14:textId="77777777" w:rsidR="00BE284F" w:rsidRDefault="00BE284F" w:rsidP="004F2152">
            <w:pPr>
              <w:tabs>
                <w:tab w:val="right" w:pos="3527"/>
              </w:tabs>
              <w:rPr>
                <w:b/>
              </w:rPr>
            </w:pPr>
            <w:r>
              <w:rPr>
                <w:b/>
              </w:rPr>
              <w:t>If no, correct and repeat x-ray</w:t>
            </w:r>
          </w:p>
        </w:tc>
      </w:tr>
      <w:tr w:rsidR="00BE284F" w14:paraId="582C9270" w14:textId="77777777" w:rsidTr="00BE284F">
        <w:trPr>
          <w:trHeight w:hRule="exact" w:val="425"/>
        </w:trPr>
        <w:tc>
          <w:tcPr>
            <w:tcW w:w="5474" w:type="dxa"/>
            <w:tcBorders>
              <w:right w:val="nil"/>
            </w:tcBorders>
            <w:vAlign w:val="center"/>
          </w:tcPr>
          <w:p w14:paraId="7017C838" w14:textId="77777777" w:rsidR="00BE284F" w:rsidRPr="00E730A1" w:rsidRDefault="00BE284F" w:rsidP="00153F26">
            <w:pPr>
              <w:tabs>
                <w:tab w:val="right" w:pos="3527"/>
              </w:tabs>
            </w:pPr>
            <w:r>
              <w:rPr>
                <w:b/>
              </w:rPr>
              <w:t xml:space="preserve">NG tube correct (crosses diaphragm +10cm):  </w:t>
            </w:r>
            <w:r w:rsidRPr="0015785D">
              <w:t>yes  | no</w:t>
            </w:r>
          </w:p>
        </w:tc>
        <w:tc>
          <w:tcPr>
            <w:tcW w:w="446" w:type="dxa"/>
            <w:vMerge/>
            <w:tcBorders>
              <w:left w:val="nil"/>
              <w:right w:val="nil"/>
            </w:tcBorders>
          </w:tcPr>
          <w:p w14:paraId="5B68F983" w14:textId="77777777" w:rsidR="00BE284F" w:rsidRDefault="00BE284F" w:rsidP="00153F26">
            <w:pPr>
              <w:tabs>
                <w:tab w:val="right" w:pos="3527"/>
              </w:tabs>
              <w:rPr>
                <w:b/>
              </w:rPr>
            </w:pPr>
          </w:p>
        </w:tc>
        <w:tc>
          <w:tcPr>
            <w:tcW w:w="4502" w:type="dxa"/>
            <w:vMerge/>
            <w:tcBorders>
              <w:left w:val="nil"/>
            </w:tcBorders>
          </w:tcPr>
          <w:p w14:paraId="65390974" w14:textId="77777777" w:rsidR="00BE284F" w:rsidRDefault="00BE284F" w:rsidP="00153F26">
            <w:pPr>
              <w:tabs>
                <w:tab w:val="right" w:pos="3527"/>
              </w:tabs>
              <w:rPr>
                <w:b/>
              </w:rPr>
            </w:pPr>
          </w:p>
        </w:tc>
      </w:tr>
      <w:tr w:rsidR="00BE284F" w14:paraId="31D29DAB" w14:textId="77777777" w:rsidTr="00BE284F">
        <w:trPr>
          <w:trHeight w:hRule="exact" w:val="425"/>
        </w:trPr>
        <w:tc>
          <w:tcPr>
            <w:tcW w:w="5474" w:type="dxa"/>
            <w:tcBorders>
              <w:right w:val="nil"/>
            </w:tcBorders>
            <w:vAlign w:val="center"/>
          </w:tcPr>
          <w:p w14:paraId="40FAB0B9" w14:textId="77777777" w:rsidR="00BE284F" w:rsidRPr="00E730A1" w:rsidRDefault="00BE284F" w:rsidP="00153F26">
            <w:pPr>
              <w:tabs>
                <w:tab w:val="right" w:pos="3527"/>
              </w:tabs>
            </w:pPr>
            <w:r>
              <w:rPr>
                <w:b/>
              </w:rPr>
              <w:t xml:space="preserve">CVP tip correct: </w:t>
            </w:r>
            <w:r>
              <w:t xml:space="preserve"> </w:t>
            </w:r>
            <w:r w:rsidRPr="0015785D">
              <w:t>yes  |  no</w:t>
            </w:r>
          </w:p>
        </w:tc>
        <w:tc>
          <w:tcPr>
            <w:tcW w:w="446" w:type="dxa"/>
            <w:vMerge/>
            <w:tcBorders>
              <w:left w:val="nil"/>
              <w:right w:val="nil"/>
            </w:tcBorders>
          </w:tcPr>
          <w:p w14:paraId="6C5A8178" w14:textId="77777777" w:rsidR="00BE284F" w:rsidRDefault="00BE284F" w:rsidP="00153F26">
            <w:pPr>
              <w:tabs>
                <w:tab w:val="right" w:pos="3527"/>
              </w:tabs>
              <w:rPr>
                <w:b/>
              </w:rPr>
            </w:pPr>
          </w:p>
        </w:tc>
        <w:tc>
          <w:tcPr>
            <w:tcW w:w="4502" w:type="dxa"/>
            <w:vMerge/>
            <w:tcBorders>
              <w:left w:val="nil"/>
            </w:tcBorders>
          </w:tcPr>
          <w:p w14:paraId="6725D7BF" w14:textId="77777777" w:rsidR="00BE284F" w:rsidRDefault="00BE284F" w:rsidP="00153F26">
            <w:pPr>
              <w:tabs>
                <w:tab w:val="right" w:pos="3527"/>
              </w:tabs>
              <w:rPr>
                <w:b/>
              </w:rPr>
            </w:pPr>
          </w:p>
        </w:tc>
      </w:tr>
    </w:tbl>
    <w:p w14:paraId="77F77672" w14:textId="77777777" w:rsidR="00BE284F" w:rsidRDefault="00BE284F" w:rsidP="00BE284F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BE284F" w:rsidRPr="00924757" w14:paraId="5674EA5B" w14:textId="77777777" w:rsidTr="00153F26">
        <w:trPr>
          <w:trHeight w:val="340"/>
        </w:trPr>
        <w:tc>
          <w:tcPr>
            <w:tcW w:w="10422" w:type="dxa"/>
            <w:gridSpan w:val="3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0000" w:themeFill="text1"/>
            <w:vAlign w:val="center"/>
          </w:tcPr>
          <w:p w14:paraId="6B87DEA2" w14:textId="77777777" w:rsidR="00BE284F" w:rsidRPr="00924757" w:rsidRDefault="00BE284F" w:rsidP="00BE284F">
            <w:pPr>
              <w:rPr>
                <w:b/>
              </w:rPr>
            </w:pPr>
            <w:r>
              <w:rPr>
                <w:b/>
              </w:rPr>
              <w:t xml:space="preserve">Other Actions </w:t>
            </w:r>
          </w:p>
        </w:tc>
      </w:tr>
      <w:tr w:rsidR="0015785D" w14:paraId="4E98800C" w14:textId="77777777" w:rsidTr="00153F26">
        <w:trPr>
          <w:trHeight w:val="425"/>
        </w:trPr>
        <w:tc>
          <w:tcPr>
            <w:tcW w:w="3474" w:type="dxa"/>
            <w:tcBorders>
              <w:top w:val="nil"/>
            </w:tcBorders>
            <w:vAlign w:val="center"/>
          </w:tcPr>
          <w:p w14:paraId="5E4F887D" w14:textId="6D07AD52" w:rsidR="00BE284F" w:rsidRDefault="00BE284F" w:rsidP="00153F26">
            <w:r>
              <w:t xml:space="preserve">Draw up: </w:t>
            </w:r>
            <w:proofErr w:type="spellStart"/>
            <w:r>
              <w:t>Propofol</w:t>
            </w:r>
            <w:r w:rsidR="008D6005">
              <w:t>+</w:t>
            </w:r>
            <w:r>
              <w:t>Remi</w:t>
            </w:r>
            <w:proofErr w:type="spellEnd"/>
            <w:r w:rsidR="008D6005">
              <w:t xml:space="preserve">/ </w:t>
            </w:r>
            <w:proofErr w:type="spellStart"/>
            <w:r w:rsidR="0015785D">
              <w:t>Alfenta+</w:t>
            </w:r>
            <w:r>
              <w:t>Norad</w:t>
            </w:r>
            <w:proofErr w:type="spellEnd"/>
            <w:r>
              <w:t xml:space="preserve"> </w:t>
            </w:r>
            <w:r>
              <w:rPr>
                <w:rFonts w:ascii="Arial" w:hAnsi="Arial" w:cs="Arial"/>
                <w:sz w:val="26"/>
                <w:szCs w:val="26"/>
              </w:rPr>
              <w:t>□</w:t>
            </w:r>
          </w:p>
        </w:tc>
        <w:tc>
          <w:tcPr>
            <w:tcW w:w="3474" w:type="dxa"/>
            <w:tcBorders>
              <w:top w:val="nil"/>
            </w:tcBorders>
            <w:vAlign w:val="center"/>
          </w:tcPr>
          <w:p w14:paraId="2C33FEAD" w14:textId="77777777" w:rsidR="00BE284F" w:rsidRPr="00E32AD8" w:rsidRDefault="00BE284F" w:rsidP="00153F26">
            <w:pPr>
              <w:rPr>
                <w:rFonts w:ascii="Calibri" w:hAnsi="Calibri"/>
                <w:lang w:val="pt-PT"/>
              </w:rPr>
            </w:pPr>
            <w:r w:rsidRPr="00E32AD8">
              <w:rPr>
                <w:rFonts w:ascii="Calibri" w:hAnsi="Calibri"/>
                <w:lang w:val="pt-PT"/>
              </w:rPr>
              <w:t xml:space="preserve">Prescribe: </w:t>
            </w:r>
            <w:r w:rsidRPr="00E32AD8">
              <w:rPr>
                <w:rFonts w:ascii="Calibri" w:hAnsi="Calibri" w:cs="Arial"/>
                <w:lang w:val="pt-PT"/>
              </w:rPr>
              <w:t>Enoxiparin, PPI, Carbocystine, Furosimide</w:t>
            </w:r>
          </w:p>
        </w:tc>
        <w:tc>
          <w:tcPr>
            <w:tcW w:w="3474" w:type="dxa"/>
            <w:tcBorders>
              <w:top w:val="nil"/>
            </w:tcBorders>
            <w:vAlign w:val="center"/>
          </w:tcPr>
          <w:p w14:paraId="61BDEF77" w14:textId="77777777" w:rsidR="00BE284F" w:rsidRDefault="00BE284F" w:rsidP="00153F26">
            <w:r>
              <w:t>Ensure all pre-ICU tasks completed</w:t>
            </w:r>
          </w:p>
        </w:tc>
      </w:tr>
    </w:tbl>
    <w:p w14:paraId="4B7521B4" w14:textId="77777777" w:rsidR="00BE284F" w:rsidRPr="00164584" w:rsidRDefault="00BE284F" w:rsidP="00164584">
      <w:pPr>
        <w:spacing w:after="0" w:line="240" w:lineRule="auto"/>
        <w:rPr>
          <w:sz w:val="2"/>
        </w:rPr>
      </w:pPr>
    </w:p>
    <w:sectPr w:rsidR="00BE284F" w:rsidRPr="00164584" w:rsidSect="003B50C5">
      <w:footerReference w:type="default" r:id="rId11"/>
      <w:pgSz w:w="11906" w:h="16838"/>
      <w:pgMar w:top="426" w:right="566" w:bottom="1440" w:left="1134" w:header="708" w:footer="3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DEE5C0" w14:textId="77777777" w:rsidR="003B50C5" w:rsidRDefault="003B50C5" w:rsidP="003B50C5">
      <w:pPr>
        <w:spacing w:after="0" w:line="240" w:lineRule="auto"/>
      </w:pPr>
      <w:r>
        <w:separator/>
      </w:r>
    </w:p>
  </w:endnote>
  <w:endnote w:type="continuationSeparator" w:id="0">
    <w:p w14:paraId="59E17CB9" w14:textId="77777777" w:rsidR="003B50C5" w:rsidRDefault="003B50C5" w:rsidP="003B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174B4F" w14:textId="77777777" w:rsidR="003B50C5" w:rsidRDefault="003B50C5" w:rsidP="003B50C5">
    <w:pPr>
      <w:pStyle w:val="Footer"/>
      <w:pBdr>
        <w:top w:val="double" w:sz="4" w:space="1" w:color="auto"/>
      </w:pBdr>
      <w:tabs>
        <w:tab w:val="clear" w:pos="9026"/>
        <w:tab w:val="right" w:pos="10206"/>
      </w:tabs>
    </w:pPr>
    <w:r w:rsidRPr="003B50C5">
      <w:t xml:space="preserve">COVID-19 CRITICAL CARE REFERAL </w:t>
    </w:r>
    <w:r w:rsidR="00731E57">
      <w:t xml:space="preserve">&amp; ADMISSION </w:t>
    </w:r>
    <w:r w:rsidRPr="003B50C5">
      <w:t>FORM</w:t>
    </w:r>
    <w:r>
      <w:tab/>
      <w:t xml:space="preserve">version: </w:t>
    </w:r>
    <w:r w:rsidRPr="003B50C5">
      <w:rPr>
        <w:b/>
      </w:rPr>
      <w:t>DRAFT</w:t>
    </w:r>
    <w:r w:rsidR="00BE284F">
      <w:rPr>
        <w:b/>
      </w:rPr>
      <w:t xml:space="preserve"> 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72CEF7" w14:textId="77777777" w:rsidR="003B50C5" w:rsidRDefault="003B50C5" w:rsidP="003B50C5">
      <w:pPr>
        <w:spacing w:after="0" w:line="240" w:lineRule="auto"/>
      </w:pPr>
      <w:r>
        <w:separator/>
      </w:r>
    </w:p>
  </w:footnote>
  <w:footnote w:type="continuationSeparator" w:id="0">
    <w:p w14:paraId="5CDA7EA0" w14:textId="77777777" w:rsidR="003B50C5" w:rsidRDefault="003B50C5" w:rsidP="003B5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771A3F"/>
    <w:multiLevelType w:val="hybridMultilevel"/>
    <w:tmpl w:val="1F5A27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168"/>
    <w:rsid w:val="0015785D"/>
    <w:rsid w:val="00164584"/>
    <w:rsid w:val="00183BB0"/>
    <w:rsid w:val="001A2295"/>
    <w:rsid w:val="001A76B3"/>
    <w:rsid w:val="001E3119"/>
    <w:rsid w:val="002766C5"/>
    <w:rsid w:val="00287168"/>
    <w:rsid w:val="003B50C5"/>
    <w:rsid w:val="0047190B"/>
    <w:rsid w:val="00504B4D"/>
    <w:rsid w:val="005F23CE"/>
    <w:rsid w:val="00626C60"/>
    <w:rsid w:val="0067120F"/>
    <w:rsid w:val="0069128C"/>
    <w:rsid w:val="00710A8B"/>
    <w:rsid w:val="00731E57"/>
    <w:rsid w:val="007B25DD"/>
    <w:rsid w:val="007E03DA"/>
    <w:rsid w:val="00891139"/>
    <w:rsid w:val="008D6005"/>
    <w:rsid w:val="00924757"/>
    <w:rsid w:val="00957BFE"/>
    <w:rsid w:val="00A25491"/>
    <w:rsid w:val="00A25C3B"/>
    <w:rsid w:val="00BE284F"/>
    <w:rsid w:val="00DE35B9"/>
    <w:rsid w:val="00E32AD8"/>
    <w:rsid w:val="00E730A1"/>
    <w:rsid w:val="00EA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1EB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7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7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1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3B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0C5"/>
  </w:style>
  <w:style w:type="paragraph" w:styleId="Footer">
    <w:name w:val="footer"/>
    <w:basedOn w:val="Normal"/>
    <w:link w:val="FooterChar"/>
    <w:uiPriority w:val="99"/>
    <w:unhideWhenUsed/>
    <w:rsid w:val="003B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0C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7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7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1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83B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0C5"/>
  </w:style>
  <w:style w:type="paragraph" w:styleId="Footer">
    <w:name w:val="footer"/>
    <w:basedOn w:val="Normal"/>
    <w:link w:val="FooterChar"/>
    <w:uiPriority w:val="99"/>
    <w:unhideWhenUsed/>
    <w:rsid w:val="003B5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http://ndht.ndevon.swest.nhs.uk/header-banner-lin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7D5DB5-DC3F-45BD-A5C1-9F234E08B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BA97E759</Template>
  <TotalTime>1</TotalTime>
  <Pages>2</Pages>
  <Words>406</Words>
  <Characters>2316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Northern Devon Healthcare NHS Trust</Company>
  <LinksUpToDate>false</LinksUpToDate>
  <CharactersWithSpaces>2717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Bell, Graham</dc:creator>
  <cp:lastModifiedBy>Jones, Tara</cp:lastModifiedBy>
  <cp:revision>2</cp:revision>
  <cp:lastPrinted>2020-04-14T08:19:00Z</cp:lastPrinted>
  <dcterms:created xsi:type="dcterms:W3CDTF">2020-04-14T08:20:00Z</dcterms:created>
  <dcterms:modified xsi:type="dcterms:W3CDTF">2020-04-14T08:20:00Z</dcterms:modified>
</cp:coreProperties>
</file>