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A54" w:rsidRPr="00654812" w:rsidRDefault="00397A54" w:rsidP="00397A54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Pushing and pulling of loads</w:t>
      </w:r>
      <w:r w:rsidRPr="00326B7A">
        <w:rPr>
          <w:rFonts w:ascii="Arial" w:hAnsi="Arial" w:cs="Arial"/>
          <w:b/>
        </w:rPr>
        <w:t>: Assessment checklist</w:t>
      </w:r>
      <w:r>
        <w:rPr>
          <w:rFonts w:ascii="Arial" w:hAnsi="Arial" w:cs="Arial"/>
          <w:b/>
        </w:rPr>
        <w:t xml:space="preserve">      </w:t>
      </w:r>
      <w:r>
        <w:rPr>
          <w:rFonts w:ascii="Arial" w:hAnsi="Arial" w:cs="Arial"/>
        </w:rPr>
        <w:t>Appendix 7</w:t>
      </w:r>
    </w:p>
    <w:p w:rsidR="00397A54" w:rsidRPr="000A300B" w:rsidRDefault="00397A54" w:rsidP="00397A54">
      <w:pPr>
        <w:rPr>
          <w:rFonts w:ascii="Arial" w:hAnsi="Arial" w:cs="Arial"/>
          <w:b/>
        </w:rPr>
      </w:pPr>
      <w:r w:rsidRPr="000A300B">
        <w:rPr>
          <w:rFonts w:ascii="Arial" w:hAnsi="Arial" w:cs="Arial"/>
          <w:b/>
        </w:rPr>
        <w:t>Section A: Preliminary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397A54" w:rsidTr="00967129">
        <w:tc>
          <w:tcPr>
            <w:tcW w:w="4261" w:type="dxa"/>
          </w:tcPr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Task name: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Cardiac arrest in a </w:t>
            </w:r>
            <w:r w:rsidR="009A4981">
              <w:rPr>
                <w:rFonts w:ascii="Arial" w:hAnsi="Arial" w:cs="Arial"/>
                <w:b/>
                <w:sz w:val="22"/>
                <w:szCs w:val="22"/>
              </w:rPr>
              <w:t>chair</w:t>
            </w:r>
          </w:p>
          <w:p w:rsidR="00986043" w:rsidRPr="00326B7A" w:rsidRDefault="00986043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986043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Task description: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86043" w:rsidRPr="00986043">
              <w:rPr>
                <w:rFonts w:ascii="Arial" w:hAnsi="Arial" w:cs="Arial"/>
                <w:b/>
                <w:sz w:val="22"/>
                <w:szCs w:val="22"/>
              </w:rPr>
              <w:t>Moving a patient from chair/commode</w:t>
            </w:r>
            <w:r w:rsidR="00763E09">
              <w:rPr>
                <w:rFonts w:ascii="Arial" w:hAnsi="Arial" w:cs="Arial"/>
                <w:b/>
                <w:sz w:val="22"/>
                <w:szCs w:val="22"/>
              </w:rPr>
              <w:t>/wheelchair</w:t>
            </w:r>
            <w:r w:rsidR="00986043" w:rsidRPr="00986043">
              <w:rPr>
                <w:rFonts w:ascii="Arial" w:hAnsi="Arial" w:cs="Arial"/>
                <w:b/>
                <w:sz w:val="22"/>
                <w:szCs w:val="22"/>
              </w:rPr>
              <w:t xml:space="preserve"> to the floor for cardiac arrest procedure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986043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Weight of the load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Pr="00986043">
              <w:rPr>
                <w:rFonts w:ascii="Arial" w:hAnsi="Arial" w:cs="Arial"/>
                <w:b/>
                <w:sz w:val="22"/>
                <w:szCs w:val="22"/>
              </w:rPr>
              <w:t>Variable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Frequency of operation: </w:t>
            </w:r>
            <w:r w:rsidRPr="00986043">
              <w:rPr>
                <w:rFonts w:ascii="Arial" w:hAnsi="Arial" w:cs="Arial"/>
                <w:b/>
                <w:sz w:val="22"/>
                <w:szCs w:val="22"/>
              </w:rPr>
              <w:t>Variable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986043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Push/ pull distances: </w:t>
            </w:r>
            <w:r w:rsidR="00986043">
              <w:rPr>
                <w:rFonts w:ascii="Arial" w:hAnsi="Arial" w:cs="Arial"/>
                <w:b/>
                <w:sz w:val="22"/>
                <w:szCs w:val="22"/>
              </w:rPr>
              <w:t>From chair/commode to floor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Are other push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/ pull tasks carried out by these operators? </w:t>
            </w:r>
            <w:r w:rsidRPr="00986043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Assessment discussed with </w:t>
            </w:r>
            <w:r w:rsidRPr="002521FD">
              <w:rPr>
                <w:rFonts w:ascii="Arial" w:hAnsi="Arial" w:cs="Arial"/>
                <w:sz w:val="22"/>
                <w:szCs w:val="22"/>
              </w:rPr>
              <w:t>employees/safety representatives: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86043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</w:tc>
        <w:tc>
          <w:tcPr>
            <w:tcW w:w="4261" w:type="dxa"/>
          </w:tcPr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Is an assessment needed?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97A54" w:rsidRPr="00326B7A" w:rsidRDefault="00397A54" w:rsidP="00967129">
            <w:pPr>
              <w:rPr>
                <w:rFonts w:ascii="Arial" w:hAnsi="Arial" w:cs="Arial"/>
                <w:sz w:val="20"/>
                <w:szCs w:val="20"/>
              </w:rPr>
            </w:pPr>
            <w:r w:rsidRPr="00326B7A">
              <w:rPr>
                <w:rFonts w:ascii="Arial" w:hAnsi="Arial" w:cs="Arial"/>
                <w:sz w:val="20"/>
                <w:szCs w:val="20"/>
              </w:rPr>
              <w:t>(An assessment will be needed if there is a potential risk of injury, eg if the task falls outside the guidelines).</w:t>
            </w:r>
          </w:p>
          <w:p w:rsidR="00397A54" w:rsidRPr="00326B7A" w:rsidRDefault="00397A54" w:rsidP="00967129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A54" w:rsidRPr="00986043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86043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Pr="00326B7A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*Circle as appropriate</w:t>
            </w:r>
          </w:p>
        </w:tc>
      </w:tr>
    </w:tbl>
    <w:p w:rsidR="00397A54" w:rsidRPr="00326B7A" w:rsidRDefault="00397A54" w:rsidP="00397A54">
      <w:pPr>
        <w:jc w:val="center"/>
        <w:rPr>
          <w:rFonts w:ascii="Arial" w:hAnsi="Arial" w:cs="Arial"/>
          <w:b/>
        </w:rPr>
      </w:pPr>
    </w:p>
    <w:p w:rsidR="00397A54" w:rsidRDefault="00397A54" w:rsidP="00397A54">
      <w:pPr>
        <w:jc w:val="center"/>
        <w:rPr>
          <w:rFonts w:ascii="Arial" w:hAnsi="Arial" w:cs="Arial"/>
          <w:b/>
        </w:rPr>
      </w:pPr>
      <w:r w:rsidRPr="00326B7A">
        <w:rPr>
          <w:rFonts w:ascii="Arial" w:hAnsi="Arial" w:cs="Arial"/>
          <w:b/>
        </w:rPr>
        <w:t>If yes continue. If no the assessment need go no further.</w:t>
      </w:r>
    </w:p>
    <w:p w:rsidR="00397A54" w:rsidRDefault="00397A54" w:rsidP="00397A5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397A54" w:rsidTr="00967129">
        <w:tc>
          <w:tcPr>
            <w:tcW w:w="4261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Operation covered by this assessment (detailed description)</w:t>
            </w:r>
          </w:p>
          <w:p w:rsidR="00986043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5C4A60">
              <w:rPr>
                <w:rFonts w:ascii="Arial" w:hAnsi="Arial" w:cs="Arial"/>
                <w:b/>
                <w:sz w:val="22"/>
                <w:szCs w:val="22"/>
              </w:rPr>
              <w:t>Preparing the patient and</w:t>
            </w:r>
            <w:r w:rsidR="00986043">
              <w:rPr>
                <w:rFonts w:ascii="Arial" w:hAnsi="Arial" w:cs="Arial"/>
                <w:b/>
                <w:sz w:val="22"/>
                <w:szCs w:val="22"/>
              </w:rPr>
              <w:t xml:space="preserve"> small tubular slide sheet</w:t>
            </w:r>
            <w:r w:rsidR="00986043" w:rsidRPr="005C4A60">
              <w:rPr>
                <w:rFonts w:ascii="Arial" w:hAnsi="Arial" w:cs="Arial"/>
                <w:b/>
                <w:sz w:val="22"/>
                <w:szCs w:val="22"/>
              </w:rPr>
              <w:t xml:space="preserve">. </w:t>
            </w:r>
            <w:r w:rsidR="00986043">
              <w:rPr>
                <w:rFonts w:ascii="Arial" w:hAnsi="Arial" w:cs="Arial"/>
                <w:b/>
                <w:sz w:val="22"/>
                <w:szCs w:val="22"/>
              </w:rPr>
              <w:t xml:space="preserve">Placing slide sheet under the patient. </w:t>
            </w:r>
            <w:r w:rsidRPr="005C4A60">
              <w:rPr>
                <w:rFonts w:ascii="Arial" w:hAnsi="Arial" w:cs="Arial"/>
                <w:b/>
                <w:sz w:val="22"/>
                <w:szCs w:val="22"/>
              </w:rPr>
              <w:t xml:space="preserve">Pulling the patient off the </w:t>
            </w:r>
            <w:r w:rsidR="00986043">
              <w:rPr>
                <w:rFonts w:ascii="Arial" w:hAnsi="Arial" w:cs="Arial"/>
                <w:b/>
                <w:sz w:val="22"/>
                <w:szCs w:val="22"/>
              </w:rPr>
              <w:t>chair</w:t>
            </w:r>
            <w:r w:rsidR="00437448">
              <w:rPr>
                <w:rFonts w:ascii="Arial" w:hAnsi="Arial" w:cs="Arial"/>
                <w:b/>
                <w:sz w:val="22"/>
                <w:szCs w:val="22"/>
              </w:rPr>
              <w:t>/commode/wheelchair</w:t>
            </w:r>
            <w:r w:rsidR="0098604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C4A60">
              <w:rPr>
                <w:rFonts w:ascii="Arial" w:hAnsi="Arial" w:cs="Arial"/>
                <w:b/>
                <w:sz w:val="22"/>
                <w:szCs w:val="22"/>
              </w:rPr>
              <w:t xml:space="preserve">down to the floor with the use of the </w:t>
            </w:r>
            <w:r w:rsidR="00986043">
              <w:rPr>
                <w:rFonts w:ascii="Arial" w:hAnsi="Arial" w:cs="Arial"/>
                <w:b/>
                <w:sz w:val="22"/>
                <w:szCs w:val="22"/>
              </w:rPr>
              <w:t xml:space="preserve">slide </w:t>
            </w:r>
            <w:r w:rsidRPr="005C4A60">
              <w:rPr>
                <w:rFonts w:ascii="Arial" w:hAnsi="Arial" w:cs="Arial"/>
                <w:b/>
                <w:sz w:val="22"/>
                <w:szCs w:val="22"/>
              </w:rPr>
              <w:t>sheet.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86043" w:rsidRDefault="00986043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8632A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Locations: 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</w:t>
            </w:r>
            <w:r w:rsidR="00986043"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Personnel involved: </w:t>
            </w:r>
            <w:r w:rsidRPr="002521FD">
              <w:rPr>
                <w:rFonts w:ascii="Arial" w:hAnsi="Arial" w:cs="Arial"/>
                <w:b/>
                <w:sz w:val="22"/>
                <w:szCs w:val="22"/>
              </w:rPr>
              <w:t>All staff clinical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2AD" w:rsidRPr="008632AD" w:rsidRDefault="00397A54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of assessment:</w:t>
            </w:r>
            <w:r w:rsid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1120BC">
              <w:rPr>
                <w:rFonts w:ascii="Arial" w:hAnsi="Arial" w:cs="Arial"/>
                <w:b/>
                <w:sz w:val="22"/>
                <w:szCs w:val="22"/>
              </w:rPr>
              <w:t>08/11/12</w:t>
            </w:r>
          </w:p>
          <w:p w:rsidR="00986043" w:rsidRPr="002521FD" w:rsidRDefault="00986043" w:rsidP="0098604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61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Diagrams (other information including existing control measures)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Pr="00326B7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2521FD" w:rsidRDefault="00397A54" w:rsidP="009A38C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521FD">
              <w:rPr>
                <w:rFonts w:ascii="Arial" w:hAnsi="Arial" w:cs="Arial"/>
                <w:b/>
                <w:sz w:val="22"/>
                <w:szCs w:val="22"/>
              </w:rPr>
              <w:t>Follow the s</w:t>
            </w:r>
            <w:r w:rsidR="009A38CE">
              <w:rPr>
                <w:rFonts w:ascii="Arial" w:hAnsi="Arial" w:cs="Arial"/>
                <w:b/>
                <w:sz w:val="22"/>
                <w:szCs w:val="22"/>
              </w:rPr>
              <w:t>tandard</w:t>
            </w:r>
            <w:r w:rsidRPr="002521FD">
              <w:rPr>
                <w:rFonts w:ascii="Arial" w:hAnsi="Arial" w:cs="Arial"/>
                <w:b/>
                <w:sz w:val="22"/>
                <w:szCs w:val="22"/>
              </w:rPr>
              <w:t xml:space="preserve"> operative procedure found on Bob In the back care section</w:t>
            </w:r>
          </w:p>
        </w:tc>
      </w:tr>
    </w:tbl>
    <w:p w:rsidR="00397A54" w:rsidRDefault="00397A54" w:rsidP="00397A54">
      <w:pPr>
        <w:rPr>
          <w:rFonts w:ascii="Arial" w:hAnsi="Arial" w:cs="Arial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522"/>
      </w:tblGrid>
      <w:tr w:rsidR="00397A54" w:rsidTr="00967129">
        <w:tc>
          <w:tcPr>
            <w:tcW w:w="8522" w:type="dxa"/>
          </w:tcPr>
          <w:p w:rsidR="00397A54" w:rsidRDefault="00397A54" w:rsidP="009671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Overall assessment of the risk of injury      </w:t>
            </w:r>
            <w:r w:rsidRPr="002521FD">
              <w:rPr>
                <w:rFonts w:ascii="Arial" w:hAnsi="Arial" w:cs="Arial"/>
                <w:b/>
              </w:rPr>
              <w:t>High</w:t>
            </w:r>
          </w:p>
          <w:p w:rsidR="00397A54" w:rsidRDefault="00397A54" w:rsidP="009671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*Circle as appropriate</w:t>
            </w:r>
          </w:p>
          <w:p w:rsidR="00397A54" w:rsidRDefault="00397A54" w:rsidP="00967129">
            <w:pPr>
              <w:rPr>
                <w:rFonts w:ascii="Arial" w:hAnsi="Arial" w:cs="Arial"/>
              </w:rPr>
            </w:pPr>
          </w:p>
          <w:p w:rsidR="00397A54" w:rsidRPr="00B27822" w:rsidRDefault="00397A54" w:rsidP="009671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Make your overall assessment </w:t>
            </w:r>
            <w:r>
              <w:rPr>
                <w:rFonts w:ascii="Arial" w:hAnsi="Arial" w:cs="Arial"/>
                <w:b/>
              </w:rPr>
              <w:t xml:space="preserve">after </w:t>
            </w:r>
            <w:r>
              <w:rPr>
                <w:rFonts w:ascii="Arial" w:hAnsi="Arial" w:cs="Arial"/>
              </w:rPr>
              <w:t>you have completed Section B.</w:t>
            </w:r>
          </w:p>
        </w:tc>
      </w:tr>
    </w:tbl>
    <w:p w:rsidR="00397A54" w:rsidRDefault="00397A54" w:rsidP="00397A54">
      <w:pPr>
        <w:rPr>
          <w:rFonts w:ascii="Arial" w:hAnsi="Arial" w:cs="Arial"/>
        </w:rPr>
      </w:pPr>
    </w:p>
    <w:p w:rsidR="00397A54" w:rsidRDefault="00397A54" w:rsidP="00397A54">
      <w:pPr>
        <w:rPr>
          <w:rFonts w:ascii="Arial" w:hAnsi="Arial" w:cs="Arial"/>
        </w:rPr>
        <w:sectPr w:rsidR="00397A54">
          <w:footerReference w:type="even" r:id="rId7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397A54" w:rsidRPr="00484A6B" w:rsidRDefault="00397A54" w:rsidP="00397A54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lastRenderedPageBreak/>
        <w:t xml:space="preserve">Section B: </w:t>
      </w:r>
      <w:r>
        <w:rPr>
          <w:rFonts w:ascii="Arial" w:hAnsi="Arial" w:cs="Arial"/>
          <w:b/>
          <w:sz w:val="22"/>
          <w:szCs w:val="22"/>
        </w:rPr>
        <w:t xml:space="preserve">Pushing and puling </w:t>
      </w:r>
      <w:r w:rsidRPr="00484A6B">
        <w:rPr>
          <w:rFonts w:ascii="Arial" w:hAnsi="Arial" w:cs="Arial"/>
          <w:b/>
          <w:sz w:val="22"/>
          <w:szCs w:val="22"/>
        </w:rPr>
        <w:t>- More detailed assessment, where necessary</w:t>
      </w:r>
    </w:p>
    <w:p w:rsidR="00397A54" w:rsidRPr="00484A6B" w:rsidRDefault="00397A54" w:rsidP="00397A54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3462"/>
      </w:tblGrid>
      <w:tr w:rsidR="00397A54" w:rsidRPr="00484A6B" w:rsidTr="00967129">
        <w:trPr>
          <w:trHeight w:val="1080"/>
        </w:trPr>
        <w:tc>
          <w:tcPr>
            <w:tcW w:w="3888" w:type="dxa"/>
            <w:vMerge w:val="restart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  <w:vMerge w:val="restart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397A54" w:rsidRPr="00484A6B" w:rsidTr="00967129">
        <w:trPr>
          <w:trHeight w:val="399"/>
        </w:trPr>
        <w:tc>
          <w:tcPr>
            <w:tcW w:w="3888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High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Do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 xml:space="preserve"> the tasks </w:t>
            </w:r>
            <w:r w:rsidRPr="00484A6B">
              <w:rPr>
                <w:rFonts w:ascii="Arial" w:hAnsi="Arial" w:cs="Arial"/>
                <w:sz w:val="22"/>
                <w:szCs w:val="22"/>
              </w:rPr>
              <w:t>involve: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0F52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Pulling from stationary so initial forces are high</w:t>
            </w:r>
          </w:p>
          <w:p w:rsidR="003876FD" w:rsidRDefault="003876FD" w:rsidP="003876FD">
            <w:pPr>
              <w:rPr>
                <w:rFonts w:ascii="Arial" w:hAnsi="Arial" w:cs="Arial"/>
                <w:sz w:val="22"/>
                <w:szCs w:val="22"/>
              </w:rPr>
            </w:pPr>
          </w:p>
          <w:p w:rsidR="003876FD" w:rsidRDefault="003876FD" w:rsidP="003876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patient could go to the floor very quickly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876FD" w:rsidRDefault="003876FD" w:rsidP="003876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slide sheet will promote low friction and a rapid build up of speed can occur </w:t>
            </w: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89682B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22AEB">
              <w:rPr>
                <w:rFonts w:ascii="Arial" w:hAnsi="Arial" w:cs="Arial"/>
                <w:sz w:val="22"/>
                <w:szCs w:val="22"/>
                <w:highlight w:val="green"/>
              </w:rPr>
              <w:t>Staff controlling the legs could possibly finish with their arms extended and ra</w:t>
            </w:r>
            <w:r w:rsidR="006F2DCC" w:rsidRPr="00422AEB">
              <w:rPr>
                <w:rFonts w:ascii="Arial" w:hAnsi="Arial" w:cs="Arial"/>
                <w:sz w:val="22"/>
                <w:szCs w:val="22"/>
                <w:highlight w:val="green"/>
              </w:rPr>
              <w:t>ise</w:t>
            </w:r>
            <w:r w:rsidRPr="00422AEB">
              <w:rPr>
                <w:rFonts w:ascii="Arial" w:hAnsi="Arial" w:cs="Arial"/>
                <w:sz w:val="22"/>
                <w:szCs w:val="22"/>
                <w:highlight w:val="green"/>
              </w:rPr>
              <w:t xml:space="preserve">d. Those controlling the head will be in a forward flexed posture with arms extended </w:t>
            </w:r>
            <w:r w:rsidR="006F2DCC" w:rsidRPr="00422AEB">
              <w:rPr>
                <w:rFonts w:ascii="Arial" w:hAnsi="Arial" w:cs="Arial"/>
                <w:sz w:val="22"/>
                <w:szCs w:val="22"/>
                <w:highlight w:val="green"/>
              </w:rPr>
              <w:t>towards</w:t>
            </w:r>
            <w:r w:rsidRPr="00422AEB">
              <w:rPr>
                <w:rFonts w:ascii="Arial" w:hAnsi="Arial" w:cs="Arial"/>
                <w:sz w:val="22"/>
                <w:szCs w:val="22"/>
                <w:highlight w:val="green"/>
              </w:rPr>
              <w:t xml:space="preserve"> the floor</w:t>
            </w: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437448">
              <w:rPr>
                <w:rFonts w:ascii="Arial" w:hAnsi="Arial" w:cs="Arial"/>
                <w:sz w:val="22"/>
                <w:szCs w:val="22"/>
              </w:rPr>
              <w:t>patient could be difficult to handle</w:t>
            </w:r>
            <w:r>
              <w:rPr>
                <w:rFonts w:ascii="Arial" w:hAnsi="Arial" w:cs="Arial"/>
                <w:sz w:val="22"/>
                <w:szCs w:val="22"/>
              </w:rPr>
              <w:t xml:space="preserve"> and difficult to move</w:t>
            </w:r>
          </w:p>
          <w:p w:rsidR="009A38CE" w:rsidRDefault="009A38CE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437448" w:rsidP="0043744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Bodily fluids could be present</w:t>
            </w:r>
          </w:p>
          <w:p w:rsidR="003876FD" w:rsidRDefault="003876FD" w:rsidP="003876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Whist controlling the patient they may</w:t>
            </w:r>
          </w:p>
          <w:p w:rsidR="003876FD" w:rsidRDefault="003876FD" w:rsidP="003876F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slump forward causing strain to the carer </w:t>
            </w:r>
          </w:p>
          <w:p w:rsidR="00397A54" w:rsidRPr="0089682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62" w:type="dxa"/>
            <w:vMerge w:val="restart"/>
          </w:tcPr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86043" w:rsidRPr="00986043" w:rsidRDefault="00986043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986043">
              <w:rPr>
                <w:rFonts w:ascii="Arial" w:hAnsi="Arial" w:cs="Arial"/>
                <w:sz w:val="22"/>
                <w:szCs w:val="22"/>
              </w:rPr>
              <w:t>Use the slide sheet to reduce the force</w:t>
            </w:r>
          </w:p>
          <w:p w:rsidR="00986043" w:rsidRDefault="00986043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Good Postural awareness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0F5254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Ensure the area is cleared </w:t>
            </w:r>
            <w:r w:rsidR="006F2DCC">
              <w:rPr>
                <w:rFonts w:ascii="Arial" w:hAnsi="Arial" w:cs="Arial"/>
                <w:sz w:val="22"/>
                <w:szCs w:val="22"/>
              </w:rPr>
              <w:t>and there is</w:t>
            </w:r>
            <w:r>
              <w:rPr>
                <w:rFonts w:ascii="Arial" w:hAnsi="Arial" w:cs="Arial"/>
                <w:sz w:val="22"/>
                <w:szCs w:val="22"/>
              </w:rPr>
              <w:t xml:space="preserve"> sufficient room </w:t>
            </w:r>
            <w:r w:rsidR="00437448">
              <w:rPr>
                <w:rFonts w:ascii="Arial" w:hAnsi="Arial" w:cs="Arial"/>
                <w:sz w:val="22"/>
                <w:szCs w:val="22"/>
              </w:rPr>
              <w:t>to bring the patient to the floor</w:t>
            </w:r>
          </w:p>
          <w:p w:rsidR="00397A54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Control the pace at all times</w:t>
            </w: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22AEB">
              <w:rPr>
                <w:rFonts w:ascii="Arial" w:hAnsi="Arial" w:cs="Arial"/>
                <w:sz w:val="22"/>
                <w:szCs w:val="22"/>
                <w:highlight w:val="green"/>
              </w:rPr>
              <w:t>Avoid this posture if possible</w:t>
            </w: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Sufficient staff must be used to ensure the movement is controlled</w:t>
            </w: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Follow the </w:t>
            </w:r>
            <w:r w:rsidR="00437448">
              <w:rPr>
                <w:rFonts w:ascii="Arial" w:hAnsi="Arial" w:cs="Arial"/>
                <w:sz w:val="22"/>
                <w:szCs w:val="22"/>
              </w:rPr>
              <w:t>SOP</w:t>
            </w:r>
            <w:r>
              <w:rPr>
                <w:rFonts w:ascii="Arial" w:hAnsi="Arial" w:cs="Arial"/>
                <w:sz w:val="22"/>
                <w:szCs w:val="22"/>
              </w:rPr>
              <w:t xml:space="preserve"> on Bob to ensure correct handholds</w:t>
            </w:r>
          </w:p>
          <w:p w:rsidR="003876FD" w:rsidRDefault="003876F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437448" w:rsidRDefault="00437448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Ensure staff safety  is maintained</w:t>
            </w:r>
          </w:p>
          <w:p w:rsidR="00397A54" w:rsidRPr="000F5254" w:rsidRDefault="00437448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And mop up any spillages </w:t>
            </w:r>
          </w:p>
          <w:p w:rsidR="00397A54" w:rsidRPr="000F52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64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 initial forces to get the load moving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45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High forces to keep the load in motion?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42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udden movements to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start,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stop or manoeuvre the load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52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Twisting/ manoeuvring of the load into position or around obstacles?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61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One handed operations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876FD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0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hands below waist or above shoulder height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53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Movement at high speed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4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Movement over long distances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60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Repetitive pushing/ pulling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27"/>
        </w:trPr>
        <w:tc>
          <w:tcPr>
            <w:tcW w:w="3888" w:type="dxa"/>
          </w:tcPr>
          <w:p w:rsidR="00397A54" w:rsidRPr="00C25E19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>he load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or object </w:t>
            </w:r>
            <w:r w:rsidRPr="00C25E19">
              <w:rPr>
                <w:rFonts w:ascii="Arial" w:hAnsi="Arial" w:cs="Arial"/>
                <w:sz w:val="22"/>
                <w:szCs w:val="22"/>
              </w:rPr>
              <w:t>to be moved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Pr="00484A6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27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it lack good handholds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27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it unstable/ unpredictable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27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vision over/ around it restricted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876FD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27"/>
        </w:trPr>
        <w:tc>
          <w:tcPr>
            <w:tcW w:w="388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3876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397A54" w:rsidRDefault="00397A54" w:rsidP="00397A54">
      <w:pPr>
        <w:rPr>
          <w:rFonts w:ascii="Arial" w:hAnsi="Arial" w:cs="Arial"/>
          <w:b/>
        </w:rPr>
      </w:pPr>
    </w:p>
    <w:p w:rsidR="009A38CE" w:rsidRDefault="009A38CE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876FD" w:rsidRPr="002F3B0F" w:rsidRDefault="003876FD" w:rsidP="00397A54">
      <w:pPr>
        <w:rPr>
          <w:rFonts w:ascii="Arial" w:hAnsi="Arial" w:cs="Arial"/>
          <w:b/>
        </w:rPr>
      </w:pPr>
    </w:p>
    <w:p w:rsidR="00397A54" w:rsidRPr="00484A6B" w:rsidRDefault="00397A54" w:rsidP="00397A54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t xml:space="preserve">Section B: </w:t>
      </w:r>
      <w:r>
        <w:rPr>
          <w:rFonts w:ascii="Arial" w:hAnsi="Arial" w:cs="Arial"/>
          <w:b/>
          <w:sz w:val="22"/>
          <w:szCs w:val="22"/>
        </w:rPr>
        <w:t xml:space="preserve">Pushing and pulling </w:t>
      </w:r>
      <w:r w:rsidRPr="00484A6B">
        <w:rPr>
          <w:rFonts w:ascii="Arial" w:hAnsi="Arial" w:cs="Arial"/>
          <w:b/>
          <w:sz w:val="22"/>
          <w:szCs w:val="22"/>
        </w:rPr>
        <w:t>- More detailed assessment, where necessary</w:t>
      </w:r>
    </w:p>
    <w:p w:rsidR="00397A54" w:rsidRPr="00484A6B" w:rsidRDefault="00397A54" w:rsidP="00397A54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3462"/>
      </w:tblGrid>
      <w:tr w:rsidR="00397A54" w:rsidRPr="00484A6B" w:rsidTr="00967129">
        <w:trPr>
          <w:trHeight w:val="1080"/>
        </w:trPr>
        <w:tc>
          <w:tcPr>
            <w:tcW w:w="3888" w:type="dxa"/>
            <w:vMerge w:val="restart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  <w:vMerge w:val="restart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397A54" w:rsidRPr="00484A6B" w:rsidTr="00967129">
        <w:trPr>
          <w:trHeight w:val="399"/>
        </w:trPr>
        <w:tc>
          <w:tcPr>
            <w:tcW w:w="3888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High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z w:val="22"/>
                <w:szCs w:val="22"/>
              </w:rPr>
              <w:t xml:space="preserve">If on wheels / castors, are they: 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CE3A8D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CE3A8D">
              <w:rPr>
                <w:rFonts w:ascii="Arial" w:hAnsi="Arial" w:cs="Arial"/>
                <w:sz w:val="22"/>
                <w:szCs w:val="22"/>
              </w:rPr>
              <w:t>The brakes may not be applied to the commode or wheelchair</w:t>
            </w: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763E09" w:rsidRPr="00CE3A8D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CE3A8D">
              <w:rPr>
                <w:rFonts w:ascii="Arial" w:hAnsi="Arial" w:cs="Arial"/>
                <w:sz w:val="22"/>
                <w:szCs w:val="22"/>
              </w:rPr>
              <w:t>May be small spaces to work</w:t>
            </w: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CE3A8D">
              <w:rPr>
                <w:rFonts w:ascii="Arial" w:hAnsi="Arial" w:cs="Arial"/>
                <w:sz w:val="22"/>
                <w:szCs w:val="22"/>
              </w:rPr>
              <w:t>Patient could collapse in small areas hard to access</w:t>
            </w: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CE3A8D">
              <w:rPr>
                <w:rFonts w:ascii="Arial" w:hAnsi="Arial" w:cs="Arial"/>
                <w:sz w:val="22"/>
                <w:szCs w:val="22"/>
              </w:rPr>
              <w:t>May be humid</w:t>
            </w:r>
          </w:p>
          <w:p w:rsidR="00437448" w:rsidRPr="00CE3A8D" w:rsidRDefault="00437448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437448" w:rsidRPr="00CE3A8D" w:rsidRDefault="00437448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437448" w:rsidRPr="00CE3A8D" w:rsidRDefault="00437448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437448" w:rsidRPr="00CE3A8D" w:rsidRDefault="00437448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CE3A8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62" w:type="dxa"/>
            <w:vMerge w:val="restart"/>
          </w:tcPr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Ensure the brakes are applied</w:t>
            </w:r>
          </w:p>
          <w:p w:rsidR="00763E09" w:rsidRPr="000F5254" w:rsidRDefault="001120BC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Ensure equipment has a pre maintenance programme </w:t>
            </w:r>
            <w:r w:rsidR="00763E09">
              <w:rPr>
                <w:rFonts w:ascii="Arial" w:hAnsi="Arial" w:cs="Arial"/>
                <w:sz w:val="22"/>
                <w:szCs w:val="22"/>
              </w:rPr>
              <w:t>and fit for use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763E09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763E09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Ensure good posture</w:t>
            </w:r>
            <w:r w:rsidR="00763E09">
              <w:rPr>
                <w:rFonts w:ascii="Arial" w:hAnsi="Arial" w:cs="Arial"/>
                <w:sz w:val="22"/>
                <w:szCs w:val="22"/>
              </w:rPr>
              <w:t xml:space="preserve"> is maintained at all times</w:t>
            </w:r>
            <w:r w:rsidR="00CE3A8D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CE3A8D" w:rsidRDefault="00CE3A8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Clear as much space as possible</w:t>
            </w:r>
          </w:p>
          <w:p w:rsidR="00CE3A8D" w:rsidRDefault="00CE3A8D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763E09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CE3A8D">
              <w:rPr>
                <w:rFonts w:ascii="Arial" w:hAnsi="Arial" w:cs="Arial"/>
                <w:sz w:val="22"/>
                <w:szCs w:val="22"/>
                <w:highlight w:val="red"/>
              </w:rPr>
              <w:t>Have a plan of where to perform the resuscitation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and suitable equipment ready to get the patient into that area eg slide sheets</w:t>
            </w:r>
          </w:p>
          <w:p w:rsidR="00763E09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763E09" w:rsidRDefault="00763E09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9A5FFA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437448" w:rsidRDefault="00437448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437448" w:rsidRDefault="00437448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9A5FFA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7B5FA5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7B5FA5">
              <w:rPr>
                <w:rFonts w:ascii="Arial" w:hAnsi="Arial" w:cs="Arial"/>
                <w:sz w:val="22"/>
                <w:szCs w:val="22"/>
              </w:rPr>
              <w:t>Without brakes or difficult to stop?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With brakes, but the brakes are poor/ ineffective?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Without a planned inspection and maintenance regime based on a frequency that keeps them in working order?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 xml:space="preserve">Consider 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>the working environment</w:t>
            </w:r>
            <w:r w:rsidRPr="00484A6B">
              <w:rPr>
                <w:rFonts w:ascii="Arial" w:hAnsi="Arial" w:cs="Arial"/>
                <w:sz w:val="22"/>
                <w:szCs w:val="22"/>
              </w:rPr>
              <w:t xml:space="preserve"> – are there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 xml:space="preserve">Constraints on </w:t>
            </w:r>
            <w:r>
              <w:rPr>
                <w:rFonts w:ascii="Arial" w:hAnsi="Arial" w:cs="Arial"/>
                <w:sz w:val="22"/>
                <w:szCs w:val="22"/>
              </w:rPr>
              <w:t xml:space="preserve">body </w:t>
            </w:r>
            <w:r w:rsidRPr="00484A6B">
              <w:rPr>
                <w:rFonts w:ascii="Arial" w:hAnsi="Arial" w:cs="Arial"/>
                <w:sz w:val="22"/>
                <w:szCs w:val="22"/>
              </w:rPr>
              <w:t>posture</w:t>
            </w:r>
            <w:r>
              <w:rPr>
                <w:rFonts w:ascii="Arial" w:hAnsi="Arial" w:cs="Arial"/>
                <w:sz w:val="22"/>
                <w:szCs w:val="22"/>
              </w:rPr>
              <w:t>/ positioning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3A8D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Confined spaces/ narrow doorways?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3A8D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Surfaces or edges to cause cuts/ abrasions/ burns to hands or body</w:t>
            </w:r>
            <w:r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437448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Ramps/ slopes/ uneven surfaces?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Rutted/ damaged/ slippery floors?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CE3A8D" w:rsidRDefault="00967129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3A8D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Poor lighting conditions?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CE3A8D" w:rsidRDefault="00967129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3A8D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Hot/cold/humid conditions?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CE3A8D">
        <w:trPr>
          <w:trHeight w:val="521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Strong air movements?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705" w:type="dxa"/>
          </w:tcPr>
          <w:p w:rsidR="00397A54" w:rsidRPr="00CE3A8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397A54" w:rsidRPr="00CE3A8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397A54" w:rsidRPr="00484A6B" w:rsidRDefault="00397A54" w:rsidP="00397A54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3462"/>
      </w:tblGrid>
      <w:tr w:rsidR="00397A54" w:rsidRPr="00484A6B" w:rsidTr="00967129">
        <w:trPr>
          <w:trHeight w:val="1080"/>
        </w:trPr>
        <w:tc>
          <w:tcPr>
            <w:tcW w:w="3888" w:type="dxa"/>
            <w:vMerge w:val="restart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  <w:vMerge w:val="restart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397A54" w:rsidRPr="00484A6B" w:rsidTr="00967129">
        <w:trPr>
          <w:trHeight w:val="399"/>
        </w:trPr>
        <w:tc>
          <w:tcPr>
            <w:tcW w:w="3888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High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 xml:space="preserve">Consider 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 xml:space="preserve">individual capability – </w:t>
            </w:r>
            <w:r w:rsidRPr="000A300B">
              <w:rPr>
                <w:rFonts w:ascii="Arial" w:hAnsi="Arial" w:cs="Arial"/>
                <w:sz w:val="22"/>
                <w:szCs w:val="22"/>
              </w:rPr>
              <w:t>does the job: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Task will require you to be physically fit 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 those with pre existing disorders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9A5FFA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462" w:type="dxa"/>
            <w:vMerge w:val="restart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Only perform</w:t>
            </w:r>
            <w:r w:rsidR="00437448">
              <w:rPr>
                <w:rFonts w:ascii="Arial" w:hAnsi="Arial" w:cs="Arial"/>
                <w:sz w:val="22"/>
                <w:szCs w:val="22"/>
              </w:rPr>
              <w:t xml:space="preserve"> this procedure </w:t>
            </w:r>
            <w:r>
              <w:rPr>
                <w:rFonts w:ascii="Arial" w:hAnsi="Arial" w:cs="Arial"/>
                <w:sz w:val="22"/>
                <w:szCs w:val="22"/>
              </w:rPr>
              <w:t xml:space="preserve"> if you are individually capable 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Do not perform the pushing and pulling if pregnant 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0F52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All staff to practice until they are competent with the procedure and maintain their practice</w:t>
            </w: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Require unusual capability?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Pose a risk to those with a health problem or a physical or learning difficulty?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Pose a risk to those who are pregnant?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388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Call for special information / training?</w:t>
            </w:r>
          </w:p>
        </w:tc>
        <w:tc>
          <w:tcPr>
            <w:tcW w:w="720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397A54" w:rsidRDefault="00397A54" w:rsidP="00397A54">
      <w:pPr>
        <w:rPr>
          <w:rFonts w:ascii="Arial" w:hAnsi="Arial" w:cs="Arial"/>
          <w:b/>
        </w:rPr>
      </w:pPr>
    </w:p>
    <w:p w:rsidR="00CE3A8D" w:rsidRDefault="00CE3A8D" w:rsidP="00397A54">
      <w:pPr>
        <w:rPr>
          <w:rFonts w:ascii="Arial" w:hAnsi="Arial" w:cs="Arial"/>
          <w:b/>
          <w:sz w:val="22"/>
          <w:szCs w:val="22"/>
        </w:rPr>
      </w:pPr>
    </w:p>
    <w:p w:rsidR="00397A54" w:rsidRPr="00484A6B" w:rsidRDefault="00397A54" w:rsidP="00397A54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lastRenderedPageBreak/>
        <w:t xml:space="preserve">Section B: </w:t>
      </w:r>
      <w:r>
        <w:rPr>
          <w:rFonts w:ascii="Arial" w:hAnsi="Arial" w:cs="Arial"/>
          <w:b/>
          <w:sz w:val="22"/>
          <w:szCs w:val="22"/>
        </w:rPr>
        <w:t>Pushing and pulling</w:t>
      </w:r>
      <w:r w:rsidRPr="00484A6B">
        <w:rPr>
          <w:rFonts w:ascii="Arial" w:hAnsi="Arial" w:cs="Arial"/>
          <w:b/>
          <w:sz w:val="22"/>
          <w:szCs w:val="22"/>
        </w:rPr>
        <w:t>- More detailed assessment, where necessary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4428"/>
        <w:gridCol w:w="1583"/>
        <w:gridCol w:w="4701"/>
        <w:gridCol w:w="3462"/>
      </w:tblGrid>
      <w:tr w:rsidR="00397A54" w:rsidRPr="00484A6B" w:rsidTr="00967129">
        <w:trPr>
          <w:trHeight w:val="1536"/>
        </w:trPr>
        <w:tc>
          <w:tcPr>
            <w:tcW w:w="4428" w:type="dxa"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83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632DB9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32DB9">
              <w:rPr>
                <w:rFonts w:ascii="Arial" w:hAnsi="Arial" w:cs="Arial"/>
                <w:b/>
                <w:sz w:val="22"/>
                <w:szCs w:val="22"/>
              </w:rPr>
              <w:t>Yes/ No</w:t>
            </w:r>
          </w:p>
        </w:tc>
        <w:tc>
          <w:tcPr>
            <w:tcW w:w="4701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</w:tcPr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</w:t>
            </w:r>
            <w:r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Other factors to consider</w:t>
            </w:r>
          </w:p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Equipment</w:t>
            </w:r>
          </w:p>
        </w:tc>
        <w:tc>
          <w:tcPr>
            <w:tcW w:w="1583" w:type="dxa"/>
          </w:tcPr>
          <w:p w:rsidR="00397A54" w:rsidRPr="002521FD" w:rsidRDefault="00397A54" w:rsidP="0096712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397A54" w:rsidRPr="002521F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PPE to be worn correctly</w:t>
            </w: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Certain staff wear CROC shoes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Staff may not have had sufficient training to achieve a level of competency</w:t>
            </w:r>
          </w:p>
        </w:tc>
        <w:tc>
          <w:tcPr>
            <w:tcW w:w="3462" w:type="dxa"/>
            <w:vMerge w:val="restart"/>
          </w:tcPr>
          <w:p w:rsidR="00397A54" w:rsidRPr="002521F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Croc shoes are NOT to be worn</w:t>
            </w: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All staff are responsible for ensuring they maintain competency in this piece of medical equipment</w:t>
            </w: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Pr="00484A6B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movement or posture hindered by clothing or personal protective equipment?</w:t>
            </w:r>
          </w:p>
        </w:tc>
        <w:tc>
          <w:tcPr>
            <w:tcW w:w="1583" w:type="dxa"/>
          </w:tcPr>
          <w:p w:rsidR="00397A54" w:rsidRPr="002521F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2521FD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701" w:type="dxa"/>
            <w:vMerge/>
          </w:tcPr>
          <w:p w:rsidR="00397A54" w:rsidRPr="002521F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2521FD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there an absence of the correct/ suitable PPE being worn?</w:t>
            </w:r>
          </w:p>
        </w:tc>
        <w:tc>
          <w:tcPr>
            <w:tcW w:w="1583" w:type="dxa"/>
          </w:tcPr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trolleys/ carts/ floor surfaces poorly maintained/ cleaned properly?</w:t>
            </w:r>
          </w:p>
        </w:tc>
        <w:tc>
          <w:tcPr>
            <w:tcW w:w="1583" w:type="dxa"/>
          </w:tcPr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there a lack of regular maintenance procedures for the equipment?</w:t>
            </w:r>
          </w:p>
        </w:tc>
        <w:tc>
          <w:tcPr>
            <w:tcW w:w="1583" w:type="dxa"/>
          </w:tcPr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Pr="00632DB9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Work organisation (psychosocial factors)</w:t>
            </w:r>
          </w:p>
        </w:tc>
        <w:tc>
          <w:tcPr>
            <w:tcW w:w="1583" w:type="dxa"/>
          </w:tcPr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Yes/ No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Pr="00632DB9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that there has been lack of consideration given to the planning and scheduling of tasks/ rest breaks?</w:t>
            </w:r>
          </w:p>
        </w:tc>
        <w:tc>
          <w:tcPr>
            <w:tcW w:w="1583" w:type="dxa"/>
          </w:tcPr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there is poor communication between users of the equipment and others (eg managers, purchasers etc.)?</w:t>
            </w:r>
          </w:p>
        </w:tc>
        <w:tc>
          <w:tcPr>
            <w:tcW w:w="1583" w:type="dxa"/>
          </w:tcPr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there sudden changes in workload, or seasonal changes in volume without mechanisms for dealing with the change?</w:t>
            </w:r>
          </w:p>
        </w:tc>
        <w:tc>
          <w:tcPr>
            <w:tcW w:w="1583" w:type="dxa"/>
          </w:tcPr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Pr="00484A6B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/No</w:t>
            </w:r>
          </w:p>
        </w:tc>
        <w:tc>
          <w:tcPr>
            <w:tcW w:w="4701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97A54" w:rsidRPr="00484A6B" w:rsidTr="00967129">
        <w:trPr>
          <w:trHeight w:val="339"/>
        </w:trPr>
        <w:tc>
          <w:tcPr>
            <w:tcW w:w="4428" w:type="dxa"/>
            <w:tcBorders>
              <w:bottom w:val="single" w:sz="4" w:space="0" w:color="auto"/>
            </w:tcBorders>
          </w:tcPr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they have not been given enough training and information to carry out the task successfully?</w:t>
            </w:r>
          </w:p>
        </w:tc>
        <w:tc>
          <w:tcPr>
            <w:tcW w:w="1583" w:type="dxa"/>
            <w:tcBorders>
              <w:bottom w:val="single" w:sz="4" w:space="0" w:color="auto"/>
            </w:tcBorders>
          </w:tcPr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A54" w:rsidRDefault="00397A54" w:rsidP="009671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701" w:type="dxa"/>
            <w:vMerge/>
            <w:tcBorders>
              <w:bottom w:val="single" w:sz="4" w:space="0" w:color="auto"/>
            </w:tcBorders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  <w:tcBorders>
              <w:bottom w:val="single" w:sz="4" w:space="0" w:color="auto"/>
            </w:tcBorders>
          </w:tcPr>
          <w:p w:rsidR="00397A54" w:rsidRPr="00484A6B" w:rsidRDefault="00397A54" w:rsidP="0096712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397A54" w:rsidRDefault="00397A54" w:rsidP="00397A54">
      <w:pPr>
        <w:rPr>
          <w:rFonts w:ascii="Arial" w:hAnsi="Arial" w:cs="Arial"/>
          <w:b/>
        </w:rPr>
        <w:sectPr w:rsidR="00397A54" w:rsidSect="00CE3A8D">
          <w:pgSz w:w="16838" w:h="11906" w:orient="landscape"/>
          <w:pgMar w:top="1134" w:right="1134" w:bottom="1418" w:left="1134" w:header="709" w:footer="709" w:gutter="0"/>
          <w:cols w:space="708"/>
          <w:docGrid w:linePitch="360"/>
        </w:sectPr>
      </w:pPr>
    </w:p>
    <w:p w:rsidR="00397A54" w:rsidRDefault="00397A54" w:rsidP="00397A5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Section C: Remedial action to be taken</w:t>
      </w:r>
    </w:p>
    <w:p w:rsidR="00397A54" w:rsidRDefault="00397A54" w:rsidP="00397A54">
      <w:pPr>
        <w:rPr>
          <w:rFonts w:ascii="Arial" w:hAnsi="Arial" w:cs="Arial"/>
          <w:b/>
        </w:rPr>
      </w:pPr>
    </w:p>
    <w:tbl>
      <w:tblPr>
        <w:tblStyle w:val="TableGrid"/>
        <w:tblW w:w="9854" w:type="dxa"/>
        <w:tblLayout w:type="fixed"/>
        <w:tblLook w:val="01E0" w:firstRow="1" w:lastRow="1" w:firstColumn="1" w:lastColumn="1" w:noHBand="0" w:noVBand="0"/>
      </w:tblPr>
      <w:tblGrid>
        <w:gridCol w:w="4608"/>
        <w:gridCol w:w="2252"/>
        <w:gridCol w:w="1528"/>
        <w:gridCol w:w="1466"/>
      </w:tblGrid>
      <w:tr w:rsidR="00397A54" w:rsidTr="00967129">
        <w:tc>
          <w:tcPr>
            <w:tcW w:w="4608" w:type="dxa"/>
          </w:tcPr>
          <w:p w:rsidR="00397A54" w:rsidRDefault="00397A54" w:rsidP="00967129">
            <w:pPr>
              <w:rPr>
                <w:rFonts w:ascii="Arial" w:hAnsi="Arial" w:cs="Arial"/>
                <w:b/>
              </w:rPr>
            </w:pPr>
          </w:p>
          <w:p w:rsidR="00397A54" w:rsidRPr="00042225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Remedial steps that should be taken, in order of priority:</w:t>
            </w:r>
          </w:p>
        </w:tc>
        <w:tc>
          <w:tcPr>
            <w:tcW w:w="2252" w:type="dxa"/>
          </w:tcPr>
          <w:p w:rsidR="00397A54" w:rsidRDefault="00397A54" w:rsidP="00967129">
            <w:pPr>
              <w:rPr>
                <w:rFonts w:ascii="Arial" w:hAnsi="Arial" w:cs="Arial"/>
                <w:b/>
              </w:rPr>
            </w:pPr>
          </w:p>
          <w:p w:rsidR="00397A54" w:rsidRPr="00042225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Person responsible</w:t>
            </w:r>
            <w:r>
              <w:rPr>
                <w:rFonts w:ascii="Arial" w:hAnsi="Arial" w:cs="Arial"/>
                <w:sz w:val="22"/>
                <w:szCs w:val="22"/>
              </w:rPr>
              <w:t xml:space="preserve"> for implementing controls</w:t>
            </w:r>
          </w:p>
        </w:tc>
        <w:tc>
          <w:tcPr>
            <w:tcW w:w="1528" w:type="dxa"/>
          </w:tcPr>
          <w:p w:rsidR="00397A54" w:rsidRDefault="00397A54" w:rsidP="00967129">
            <w:pPr>
              <w:rPr>
                <w:rFonts w:ascii="Arial" w:hAnsi="Arial" w:cs="Arial"/>
                <w:b/>
              </w:rPr>
            </w:pPr>
          </w:p>
          <w:p w:rsidR="00397A54" w:rsidRPr="00042225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Target implementation date</w:t>
            </w:r>
          </w:p>
        </w:tc>
        <w:tc>
          <w:tcPr>
            <w:tcW w:w="1466" w:type="dxa"/>
          </w:tcPr>
          <w:p w:rsidR="00397A54" w:rsidRPr="00042225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042225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 xml:space="preserve">Completed </w:t>
            </w:r>
          </w:p>
          <w:p w:rsidR="00397A54" w:rsidRPr="00042225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Y/N</w:t>
            </w:r>
          </w:p>
        </w:tc>
      </w:tr>
      <w:tr w:rsidR="00397A54" w:rsidRPr="002521FD" w:rsidTr="00437448">
        <w:trPr>
          <w:trHeight w:val="912"/>
        </w:trPr>
        <w:tc>
          <w:tcPr>
            <w:tcW w:w="4608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>1 Continue training with principles of safe Manual Handling, emphasising postural awareness.</w:t>
            </w:r>
          </w:p>
        </w:tc>
        <w:tc>
          <w:tcPr>
            <w:tcW w:w="2252" w:type="dxa"/>
          </w:tcPr>
          <w:p w:rsidR="008632AD" w:rsidRPr="008632AD" w:rsidRDefault="008632AD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528" w:type="dxa"/>
          </w:tcPr>
          <w:p w:rsidR="008632AD" w:rsidRPr="008632AD" w:rsidRDefault="008632AD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466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c>
          <w:tcPr>
            <w:tcW w:w="4608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>2 Audit staff competency in the procedure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2252" w:type="dxa"/>
          </w:tcPr>
          <w:p w:rsidR="008632AD" w:rsidRPr="008632AD" w:rsidRDefault="008632AD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528" w:type="dxa"/>
          </w:tcPr>
          <w:p w:rsidR="008632AD" w:rsidRPr="008632AD" w:rsidRDefault="008632AD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466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c>
          <w:tcPr>
            <w:tcW w:w="4608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>3 Ensure effective housekeeping continues</w:t>
            </w:r>
            <w:r w:rsidR="00437448">
              <w:rPr>
                <w:rFonts w:ascii="Arial" w:hAnsi="Arial" w:cs="Arial"/>
                <w:sz w:val="22"/>
                <w:szCs w:val="22"/>
              </w:rPr>
              <w:t xml:space="preserve"> and patient is positioned in the clinical area to enable ease of access by staff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2252" w:type="dxa"/>
          </w:tcPr>
          <w:p w:rsidR="008632AD" w:rsidRPr="008632AD" w:rsidRDefault="008632AD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528" w:type="dxa"/>
          </w:tcPr>
          <w:p w:rsidR="008632AD" w:rsidRPr="008632AD" w:rsidRDefault="008632AD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466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c>
          <w:tcPr>
            <w:tcW w:w="4608" w:type="dxa"/>
          </w:tcPr>
          <w:p w:rsidR="00397A54" w:rsidRPr="00437448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 xml:space="preserve">4 </w:t>
            </w:r>
            <w:r w:rsidR="00437448">
              <w:rPr>
                <w:rFonts w:ascii="Arial" w:hAnsi="Arial" w:cs="Arial"/>
                <w:sz w:val="22"/>
                <w:szCs w:val="22"/>
              </w:rPr>
              <w:t>Staff to have r</w:t>
            </w:r>
            <w:r w:rsidRPr="002521FD">
              <w:rPr>
                <w:rFonts w:ascii="Arial" w:hAnsi="Arial" w:cs="Arial"/>
                <w:sz w:val="22"/>
                <w:szCs w:val="22"/>
              </w:rPr>
              <w:t xml:space="preserve">egular practice with </w:t>
            </w:r>
            <w:r w:rsidR="00437448" w:rsidRPr="00437448">
              <w:rPr>
                <w:rFonts w:ascii="Arial" w:hAnsi="Arial" w:cs="Arial"/>
                <w:sz w:val="22"/>
                <w:szCs w:val="22"/>
              </w:rPr>
              <w:t>this manoeuvre</w:t>
            </w:r>
            <w:r w:rsidR="0043744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37448" w:rsidRPr="002521FD">
              <w:rPr>
                <w:rFonts w:ascii="Arial" w:hAnsi="Arial" w:cs="Arial"/>
                <w:sz w:val="22"/>
                <w:szCs w:val="22"/>
              </w:rPr>
              <w:t>to maintain competency.</w:t>
            </w: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8632AD" w:rsidRPr="008632AD" w:rsidRDefault="008632AD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528" w:type="dxa"/>
          </w:tcPr>
          <w:p w:rsidR="008632AD" w:rsidRPr="008632AD" w:rsidRDefault="008632AD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466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c>
          <w:tcPr>
            <w:tcW w:w="4608" w:type="dxa"/>
          </w:tcPr>
          <w:p w:rsidR="00397A54" w:rsidRDefault="009A38CE" w:rsidP="00967129">
            <w:pPr>
              <w:rPr>
                <w:rFonts w:ascii="Arial" w:hAnsi="Arial" w:cs="Arial"/>
                <w:sz w:val="22"/>
                <w:szCs w:val="22"/>
              </w:rPr>
            </w:pPr>
            <w:r w:rsidRPr="00422AEB">
              <w:rPr>
                <w:rFonts w:ascii="Arial" w:hAnsi="Arial" w:cs="Arial"/>
                <w:sz w:val="22"/>
                <w:szCs w:val="22"/>
                <w:highlight w:val="green"/>
              </w:rPr>
              <w:t>5</w:t>
            </w:r>
            <w:r w:rsidR="00397A54" w:rsidRPr="00422AEB">
              <w:rPr>
                <w:rFonts w:ascii="Arial" w:hAnsi="Arial" w:cs="Arial"/>
                <w:sz w:val="22"/>
                <w:szCs w:val="22"/>
                <w:highlight w:val="green"/>
              </w:rPr>
              <w:t>.</w:t>
            </w:r>
            <w:r w:rsidRPr="00422AEB">
              <w:rPr>
                <w:rFonts w:ascii="Arial" w:hAnsi="Arial" w:cs="Arial"/>
                <w:sz w:val="22"/>
                <w:szCs w:val="22"/>
                <w:highlight w:val="green"/>
              </w:rPr>
              <w:t xml:space="preserve"> Staff to be aware of their individual capability. Individual assessments and pregnancy assessments to be completed as appropriate.</w:t>
            </w: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9A38CE" w:rsidRPr="008632AD" w:rsidRDefault="009A38CE" w:rsidP="009A38C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528" w:type="dxa"/>
          </w:tcPr>
          <w:p w:rsidR="009A38CE" w:rsidRPr="008632AD" w:rsidRDefault="009A38CE" w:rsidP="009A38C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466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rPr>
          <w:trHeight w:val="872"/>
        </w:trPr>
        <w:tc>
          <w:tcPr>
            <w:tcW w:w="4608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528" w:type="dxa"/>
          </w:tcPr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466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rPr>
          <w:trHeight w:val="678"/>
        </w:trPr>
        <w:tc>
          <w:tcPr>
            <w:tcW w:w="4608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528" w:type="dxa"/>
          </w:tcPr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466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rPr>
          <w:trHeight w:val="682"/>
        </w:trPr>
        <w:tc>
          <w:tcPr>
            <w:tcW w:w="4608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528" w:type="dxa"/>
          </w:tcPr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</w:tc>
        <w:tc>
          <w:tcPr>
            <w:tcW w:w="1466" w:type="dxa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c>
          <w:tcPr>
            <w:tcW w:w="9854" w:type="dxa"/>
            <w:gridSpan w:val="4"/>
          </w:tcPr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  <w:p w:rsidR="008632AD" w:rsidRPr="008632AD" w:rsidRDefault="00397A54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 xml:space="preserve">Date by which actions should be completed: 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c>
          <w:tcPr>
            <w:tcW w:w="9854" w:type="dxa"/>
            <w:gridSpan w:val="4"/>
          </w:tcPr>
          <w:p w:rsidR="00397A54" w:rsidRPr="002521FD" w:rsidRDefault="00397A54" w:rsidP="00967129">
            <w:pPr>
              <w:rPr>
                <w:rFonts w:ascii="Arial" w:hAnsi="Arial" w:cs="Arial"/>
                <w:b/>
              </w:rPr>
            </w:pPr>
          </w:p>
          <w:p w:rsidR="008632AD" w:rsidRPr="008632AD" w:rsidRDefault="00397A54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 xml:space="preserve">Date for review of assessment: 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97A54" w:rsidRPr="002521FD" w:rsidTr="00967129">
        <w:tc>
          <w:tcPr>
            <w:tcW w:w="9854" w:type="dxa"/>
            <w:gridSpan w:val="4"/>
          </w:tcPr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  <w:p w:rsidR="008632AD" w:rsidRPr="008632AD" w:rsidRDefault="00397A54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 xml:space="preserve">Assessor’s name:  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8632AD" w:rsidRPr="008632AD" w:rsidRDefault="00397A54" w:rsidP="008632A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521FD">
              <w:rPr>
                <w:rFonts w:ascii="Arial" w:hAnsi="Arial" w:cs="Arial"/>
                <w:sz w:val="22"/>
                <w:szCs w:val="22"/>
              </w:rPr>
              <w:t xml:space="preserve">Signature: 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each area</w:t>
            </w:r>
            <w:r w:rsidR="008632AD" w:rsidRPr="008632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397A54" w:rsidRPr="002521FD" w:rsidRDefault="00397A54" w:rsidP="009671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397A54" w:rsidRPr="00322F19" w:rsidRDefault="00397A54" w:rsidP="00397A5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TAKE ACTION …….AND CHECK IT HAS THE DESIRED EFFECT</w:t>
      </w:r>
    </w:p>
    <w:p w:rsidR="002010D5" w:rsidRDefault="002010D5"/>
    <w:sectPr w:rsidR="002010D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08C" w:rsidRDefault="0029708C">
      <w:r>
        <w:separator/>
      </w:r>
    </w:p>
  </w:endnote>
  <w:endnote w:type="continuationSeparator" w:id="0">
    <w:p w:rsidR="0029708C" w:rsidRDefault="00297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2FE1" w:rsidRDefault="00F12FE1" w:rsidP="0096712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12FE1" w:rsidRDefault="00F12F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08C" w:rsidRDefault="0029708C">
      <w:r>
        <w:separator/>
      </w:r>
    </w:p>
  </w:footnote>
  <w:footnote w:type="continuationSeparator" w:id="0">
    <w:p w:rsidR="0029708C" w:rsidRDefault="002970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97A54"/>
    <w:rsid w:val="000E1A68"/>
    <w:rsid w:val="001120BC"/>
    <w:rsid w:val="002010D5"/>
    <w:rsid w:val="00205144"/>
    <w:rsid w:val="0029708C"/>
    <w:rsid w:val="003876FD"/>
    <w:rsid w:val="00397A54"/>
    <w:rsid w:val="00422AEB"/>
    <w:rsid w:val="00437448"/>
    <w:rsid w:val="006F2DCC"/>
    <w:rsid w:val="007248C1"/>
    <w:rsid w:val="0075567B"/>
    <w:rsid w:val="00763E09"/>
    <w:rsid w:val="00764B78"/>
    <w:rsid w:val="008632AD"/>
    <w:rsid w:val="00886D41"/>
    <w:rsid w:val="00967129"/>
    <w:rsid w:val="00986043"/>
    <w:rsid w:val="009A38CE"/>
    <w:rsid w:val="009A4981"/>
    <w:rsid w:val="009C71C6"/>
    <w:rsid w:val="00A2638F"/>
    <w:rsid w:val="00B76962"/>
    <w:rsid w:val="00CE3A8D"/>
    <w:rsid w:val="00EA5ECC"/>
    <w:rsid w:val="00F05A5D"/>
    <w:rsid w:val="00F1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97A5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7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397A5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97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4B351D75</Template>
  <TotalTime>28</TotalTime>
  <Pages>7</Pages>
  <Words>1319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Pushing and pulling of loads: Assessment checklist      Appendix 7</vt:lpstr>
    </vt:vector>
  </TitlesOfParts>
  <Company>Northen Devon Healthcare NHS</Company>
  <LinksUpToDate>false</LinksUpToDate>
  <CharactersWithSpaces>8825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Pushing and pulling of loads: Assessment checklist      Appendix 7</dc:title>
  <dc:creator>IT Services</dc:creator>
  <cp:lastModifiedBy>Butucaru, Dumitru-Ionel</cp:lastModifiedBy>
  <cp:revision>4</cp:revision>
  <dcterms:created xsi:type="dcterms:W3CDTF">2020-03-10T11:11:00Z</dcterms:created>
  <dcterms:modified xsi:type="dcterms:W3CDTF">2020-03-10T11:50:00Z</dcterms:modified>
</cp:coreProperties>
</file>