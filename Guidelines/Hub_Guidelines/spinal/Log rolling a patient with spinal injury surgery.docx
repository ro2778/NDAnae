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B7A" w:rsidRPr="00654812" w:rsidRDefault="00326B7A" w:rsidP="00326B7A">
      <w:pPr>
        <w:jc w:val="center"/>
        <w:rPr>
          <w:rFonts w:ascii="Arial" w:hAnsi="Arial" w:cs="Arial"/>
        </w:rPr>
      </w:pPr>
      <w:r w:rsidRPr="00326B7A">
        <w:rPr>
          <w:rFonts w:ascii="Arial" w:hAnsi="Arial" w:cs="Arial"/>
          <w:b/>
        </w:rPr>
        <w:t>Manual handling of loads: Assessment checklist</w:t>
      </w:r>
      <w:r w:rsidR="00654812">
        <w:rPr>
          <w:rFonts w:ascii="Arial" w:hAnsi="Arial" w:cs="Arial"/>
          <w:b/>
        </w:rPr>
        <w:t xml:space="preserve">      </w:t>
      </w:r>
      <w:r w:rsidR="00654812">
        <w:rPr>
          <w:rFonts w:ascii="Arial" w:hAnsi="Arial" w:cs="Arial"/>
        </w:rPr>
        <w:t>Appendix 1</w:t>
      </w:r>
    </w:p>
    <w:p w:rsidR="00326B7A" w:rsidRPr="000A300B" w:rsidRDefault="00326B7A" w:rsidP="00326B7A">
      <w:pPr>
        <w:rPr>
          <w:rFonts w:ascii="Arial" w:hAnsi="Arial" w:cs="Arial"/>
          <w:b/>
        </w:rPr>
      </w:pPr>
      <w:r w:rsidRPr="000A300B">
        <w:rPr>
          <w:rFonts w:ascii="Arial" w:hAnsi="Arial" w:cs="Arial"/>
          <w:b/>
        </w:rPr>
        <w:t xml:space="preserve">Section </w:t>
      </w:r>
      <w:proofErr w:type="gramStart"/>
      <w:r w:rsidRPr="000A300B">
        <w:rPr>
          <w:rFonts w:ascii="Arial" w:hAnsi="Arial" w:cs="Arial"/>
          <w:b/>
        </w:rPr>
        <w:t xml:space="preserve">A </w:t>
      </w:r>
      <w:r w:rsidR="000A300B">
        <w:rPr>
          <w:rFonts w:ascii="Arial" w:hAnsi="Arial" w:cs="Arial"/>
          <w:b/>
        </w:rPr>
        <w:t>:</w:t>
      </w:r>
      <w:proofErr w:type="gramEnd"/>
      <w:r w:rsidRPr="000A300B">
        <w:rPr>
          <w:rFonts w:ascii="Arial" w:hAnsi="Arial" w:cs="Arial"/>
          <w:b/>
        </w:rPr>
        <w:t xml:space="preserve"> Preliminary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326B7A" w:rsidRPr="005F2751" w:rsidTr="005F2751">
        <w:tc>
          <w:tcPr>
            <w:tcW w:w="4261" w:type="dxa"/>
            <w:shd w:val="clear" w:color="auto" w:fill="auto"/>
          </w:tcPr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Task name: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Log rolling a patient with spinal injury</w:t>
            </w:r>
            <w:r w:rsidR="00D15F3F" w:rsidRPr="005F275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/ surgery</w:t>
            </w:r>
          </w:p>
          <w:p w:rsidR="00326B7A" w:rsidRPr="005F2751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Task description: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assisting a patient onto their side by 10-90 degrees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Weight of the load: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Frequency of the lift: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Are other manual handling tasks carried out by these operators?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Assessment discussed with employees/</w:t>
            </w:r>
            <w:bookmarkStart w:id="0" w:name="_GoBack"/>
            <w:r w:rsidRPr="005F2751">
              <w:rPr>
                <w:rFonts w:ascii="Arial" w:hAnsi="Arial" w:cs="Arial"/>
                <w:sz w:val="22"/>
                <w:szCs w:val="22"/>
              </w:rPr>
              <w:t>safe</w:t>
            </w:r>
            <w:bookmarkEnd w:id="0"/>
            <w:r w:rsidRPr="005F2751">
              <w:rPr>
                <w:rFonts w:ascii="Arial" w:hAnsi="Arial" w:cs="Arial"/>
                <w:sz w:val="22"/>
                <w:szCs w:val="22"/>
              </w:rPr>
              <w:t>ty representatives: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</w:tc>
        <w:tc>
          <w:tcPr>
            <w:tcW w:w="4261" w:type="dxa"/>
            <w:shd w:val="clear" w:color="auto" w:fill="auto"/>
          </w:tcPr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Is an assessment needed? 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5F2751">
              <w:rPr>
                <w:rFonts w:ascii="Arial" w:hAnsi="Arial" w:cs="Arial"/>
                <w:sz w:val="20"/>
                <w:szCs w:val="20"/>
              </w:rPr>
              <w:t>(</w:t>
            </w:r>
            <w:r w:rsidR="00042225" w:rsidRPr="005F2751">
              <w:rPr>
                <w:rFonts w:ascii="Arial" w:hAnsi="Arial" w:cs="Arial"/>
                <w:sz w:val="20"/>
                <w:szCs w:val="20"/>
              </w:rPr>
              <w:t>An</w:t>
            </w:r>
            <w:r w:rsidRPr="005F2751">
              <w:rPr>
                <w:rFonts w:ascii="Arial" w:hAnsi="Arial" w:cs="Arial"/>
                <w:sz w:val="20"/>
                <w:szCs w:val="20"/>
              </w:rPr>
              <w:t xml:space="preserve"> assessment will be needed if there is a potential risk of injury, eg if the task falls outside the guidelines).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326B7A" w:rsidRPr="005F2751" w:rsidRDefault="00FD49A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B27822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*</w:t>
            </w:r>
            <w:r w:rsidR="00326B7A" w:rsidRPr="005F2751">
              <w:rPr>
                <w:rFonts w:ascii="Arial" w:hAnsi="Arial" w:cs="Arial"/>
                <w:sz w:val="22"/>
                <w:szCs w:val="22"/>
              </w:rPr>
              <w:t>Circle as appropriate</w:t>
            </w:r>
          </w:p>
        </w:tc>
      </w:tr>
    </w:tbl>
    <w:p w:rsidR="00326B7A" w:rsidRPr="00326B7A" w:rsidRDefault="00326B7A" w:rsidP="00326B7A">
      <w:pPr>
        <w:jc w:val="center"/>
        <w:rPr>
          <w:rFonts w:ascii="Arial" w:hAnsi="Arial" w:cs="Arial"/>
          <w:b/>
        </w:rPr>
      </w:pPr>
    </w:p>
    <w:p w:rsidR="00326B7A" w:rsidRDefault="00326B7A" w:rsidP="00326B7A">
      <w:pPr>
        <w:jc w:val="center"/>
        <w:rPr>
          <w:rFonts w:ascii="Arial" w:hAnsi="Arial" w:cs="Arial"/>
          <w:b/>
        </w:rPr>
      </w:pPr>
      <w:r w:rsidRPr="00326B7A">
        <w:rPr>
          <w:rFonts w:ascii="Arial" w:hAnsi="Arial" w:cs="Arial"/>
          <w:b/>
        </w:rPr>
        <w:t>If yes continue. If no the assessment need go no further.</w:t>
      </w:r>
    </w:p>
    <w:p w:rsidR="00326B7A" w:rsidRDefault="00326B7A" w:rsidP="00326B7A">
      <w:pPr>
        <w:jc w:val="center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326B7A" w:rsidRPr="005F2751" w:rsidTr="005F2751">
        <w:tc>
          <w:tcPr>
            <w:tcW w:w="4261" w:type="dxa"/>
            <w:shd w:val="clear" w:color="auto" w:fill="auto"/>
          </w:tcPr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Operation covered by this assessment (detailed description)</w:t>
            </w:r>
          </w:p>
          <w:p w:rsidR="00FD49A7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822" w:rsidRPr="005F2751" w:rsidRDefault="00FD49A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Minimum of 4 staff to turn the patient as per SOP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Locations: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Personnel involved: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D49A7" w:rsidRPr="005F2751">
              <w:rPr>
                <w:rFonts w:ascii="Arial" w:hAnsi="Arial" w:cs="Arial"/>
                <w:b/>
                <w:sz w:val="22"/>
                <w:szCs w:val="22"/>
              </w:rPr>
              <w:t>Clinical staff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FD49A7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Date of assessment:</w:t>
            </w:r>
            <w:r w:rsidR="00FD49A7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26B7A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  <w:highlight w:val="yellow"/>
              </w:rPr>
              <w:t>To be completed by department</w:t>
            </w: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1" w:type="dxa"/>
            <w:shd w:val="clear" w:color="auto" w:fill="auto"/>
          </w:tcPr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Diagrams (other information including existing control measures)</w:t>
            </w:r>
            <w:r w:rsidR="00042225" w:rsidRPr="005F2751">
              <w:rPr>
                <w:rFonts w:ascii="Arial" w:hAnsi="Arial" w:cs="Arial"/>
                <w:sz w:val="22"/>
                <w:szCs w:val="22"/>
              </w:rPr>
              <w:t>: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D49A7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FD49A7" w:rsidRPr="005F2751" w:rsidRDefault="00FD49A7" w:rsidP="00FD33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See SOP</w:t>
            </w:r>
            <w:r w:rsidR="00FD337C">
              <w:rPr>
                <w:rFonts w:ascii="Arial" w:hAnsi="Arial" w:cs="Arial"/>
                <w:b/>
                <w:sz w:val="22"/>
                <w:szCs w:val="22"/>
              </w:rPr>
              <w:t xml:space="preserve"> 12E1</w:t>
            </w: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326B7A" w:rsidRPr="005F2751" w:rsidTr="005F2751">
        <w:tc>
          <w:tcPr>
            <w:tcW w:w="8522" w:type="dxa"/>
            <w:shd w:val="clear" w:color="auto" w:fill="auto"/>
          </w:tcPr>
          <w:p w:rsidR="00326B7A" w:rsidRPr="005F2751" w:rsidRDefault="00326B7A" w:rsidP="00326B7A">
            <w:pPr>
              <w:rPr>
                <w:rFonts w:ascii="Arial" w:hAnsi="Arial" w:cs="Arial"/>
              </w:rPr>
            </w:pPr>
          </w:p>
          <w:p w:rsidR="00326B7A" w:rsidRPr="005F2751" w:rsidRDefault="00326B7A" w:rsidP="00326B7A">
            <w:pPr>
              <w:rPr>
                <w:rFonts w:ascii="Arial" w:hAnsi="Arial" w:cs="Arial"/>
              </w:rPr>
            </w:pPr>
            <w:r w:rsidRPr="005F2751">
              <w:rPr>
                <w:rFonts w:ascii="Arial" w:hAnsi="Arial" w:cs="Arial"/>
                <w:b/>
              </w:rPr>
              <w:t xml:space="preserve">Overall assessment of the risk of injury      </w:t>
            </w:r>
            <w:r w:rsidR="00B27822" w:rsidRPr="005F2751">
              <w:rPr>
                <w:rFonts w:ascii="Arial" w:hAnsi="Arial" w:cs="Arial"/>
              </w:rPr>
              <w:t xml:space="preserve"> </w:t>
            </w:r>
            <w:r w:rsidR="00B27822" w:rsidRPr="005F2751">
              <w:rPr>
                <w:rFonts w:ascii="Arial" w:hAnsi="Arial" w:cs="Arial"/>
                <w:b/>
              </w:rPr>
              <w:t>High</w:t>
            </w:r>
          </w:p>
          <w:p w:rsidR="00B27822" w:rsidRPr="005F2751" w:rsidRDefault="00B27822" w:rsidP="00326B7A">
            <w:pPr>
              <w:rPr>
                <w:rFonts w:ascii="Arial" w:hAnsi="Arial" w:cs="Arial"/>
              </w:rPr>
            </w:pPr>
            <w:r w:rsidRPr="005F2751">
              <w:rPr>
                <w:rFonts w:ascii="Arial" w:hAnsi="Arial" w:cs="Arial"/>
              </w:rPr>
              <w:t>*Circle as appropriate</w:t>
            </w:r>
          </w:p>
          <w:p w:rsidR="00B27822" w:rsidRPr="005F2751" w:rsidRDefault="00B27822" w:rsidP="00326B7A">
            <w:pPr>
              <w:rPr>
                <w:rFonts w:ascii="Arial" w:hAnsi="Arial" w:cs="Arial"/>
              </w:rPr>
            </w:pPr>
          </w:p>
          <w:p w:rsidR="00B27822" w:rsidRPr="005F2751" w:rsidRDefault="00B27822" w:rsidP="00326B7A">
            <w:pPr>
              <w:rPr>
                <w:rFonts w:ascii="Arial" w:hAnsi="Arial" w:cs="Arial"/>
              </w:rPr>
            </w:pPr>
            <w:r w:rsidRPr="005F2751">
              <w:rPr>
                <w:rFonts w:ascii="Arial" w:hAnsi="Arial" w:cs="Arial"/>
              </w:rPr>
              <w:t xml:space="preserve">Make your overall assessment </w:t>
            </w:r>
            <w:r w:rsidRPr="005F2751">
              <w:rPr>
                <w:rFonts w:ascii="Arial" w:hAnsi="Arial" w:cs="Arial"/>
                <w:b/>
              </w:rPr>
              <w:t xml:space="preserve">after </w:t>
            </w:r>
            <w:r w:rsidRPr="005F2751">
              <w:rPr>
                <w:rFonts w:ascii="Arial" w:hAnsi="Arial" w:cs="Arial"/>
              </w:rPr>
              <w:t>you have completed Section B.</w:t>
            </w:r>
          </w:p>
          <w:p w:rsidR="00B27822" w:rsidRPr="005F2751" w:rsidRDefault="00B27822" w:rsidP="00326B7A">
            <w:pPr>
              <w:rPr>
                <w:rFonts w:ascii="Arial" w:hAnsi="Arial" w:cs="Arial"/>
              </w:rPr>
            </w:pP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p w:rsidR="00654812" w:rsidRPr="00FD49A7" w:rsidRDefault="00654812" w:rsidP="00326B7A">
      <w:pPr>
        <w:rPr>
          <w:rFonts w:ascii="Arial" w:hAnsi="Arial" w:cs="Arial"/>
          <w:b/>
        </w:rPr>
        <w:sectPr w:rsidR="00654812" w:rsidRPr="00FD49A7">
          <w:footerReference w:type="even" r:id="rId8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503C97" w:rsidRPr="00484A6B" w:rsidRDefault="00503C97" w:rsidP="00326B7A">
      <w:pPr>
        <w:rPr>
          <w:rFonts w:ascii="Arial" w:hAnsi="Arial" w:cs="Arial"/>
          <w:b/>
          <w:sz w:val="22"/>
          <w:szCs w:val="22"/>
        </w:rPr>
      </w:pPr>
    </w:p>
    <w:tbl>
      <w:tblPr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4516"/>
      </w:tblGrid>
      <w:tr w:rsidR="00503C97" w:rsidRPr="005F2751" w:rsidTr="005F2751">
        <w:trPr>
          <w:trHeight w:val="1080"/>
        </w:trPr>
        <w:tc>
          <w:tcPr>
            <w:tcW w:w="3888" w:type="dxa"/>
            <w:vMerge w:val="restart"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5F2751" w:rsidRDefault="00503C97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5F2751" w:rsidRDefault="00503C97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503C97" w:rsidRPr="005F2751" w:rsidRDefault="00503C97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4516" w:type="dxa"/>
            <w:vMerge w:val="restart"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5F2751" w:rsidRDefault="00042225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503C97" w:rsidRPr="005F2751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5F2751" w:rsidRDefault="00503C97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F2751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5F2751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</w:t>
            </w:r>
            <w:r w:rsidR="002F3B0F" w:rsidRPr="005F2751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503C97" w:rsidRPr="005F2751" w:rsidTr="005F2751">
        <w:trPr>
          <w:trHeight w:val="399"/>
        </w:trPr>
        <w:tc>
          <w:tcPr>
            <w:tcW w:w="3888" w:type="dxa"/>
            <w:vMerge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auto"/>
          </w:tcPr>
          <w:p w:rsidR="00503C97" w:rsidRPr="005F2751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  <w:shd w:val="clear" w:color="auto" w:fill="auto"/>
          </w:tcPr>
          <w:p w:rsidR="00503C97" w:rsidRPr="005F2751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  <w:shd w:val="clear" w:color="auto" w:fill="auto"/>
          </w:tcPr>
          <w:p w:rsidR="00503C97" w:rsidRPr="005F2751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Hig</w:t>
            </w:r>
            <w:r w:rsidR="002F3B0F" w:rsidRPr="005F2751">
              <w:rPr>
                <w:rFonts w:ascii="Arial" w:hAnsi="Arial" w:cs="Arial"/>
                <w:b/>
                <w:sz w:val="22"/>
                <w:szCs w:val="22"/>
              </w:rPr>
              <w:t>h</w:t>
            </w:r>
          </w:p>
        </w:tc>
        <w:tc>
          <w:tcPr>
            <w:tcW w:w="4701" w:type="dxa"/>
            <w:vMerge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503C97" w:rsidRPr="005F2751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Do</w:t>
            </w:r>
            <w:r w:rsidRPr="005F2751">
              <w:rPr>
                <w:rFonts w:ascii="Arial" w:hAnsi="Arial" w:cs="Arial"/>
                <w:b/>
                <w:sz w:val="22"/>
                <w:szCs w:val="22"/>
              </w:rPr>
              <w:t xml:space="preserve"> the tasks </w:t>
            </w:r>
            <w:r w:rsidRPr="005F2751">
              <w:rPr>
                <w:rFonts w:ascii="Arial" w:hAnsi="Arial" w:cs="Arial"/>
                <w:sz w:val="22"/>
                <w:szCs w:val="22"/>
              </w:rPr>
              <w:t>involve: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  <w:shd w:val="clear" w:color="auto" w:fill="auto"/>
          </w:tcPr>
          <w:p w:rsidR="00FD49A7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Staff will be put into awkward static postures for varying lengths of time sometimes up to</w:t>
            </w:r>
          </w:p>
          <w:p w:rsidR="00484A6B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10 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– 15 </w:t>
            </w:r>
            <w:r w:rsidRPr="005F2751">
              <w:rPr>
                <w:rFonts w:ascii="Arial" w:hAnsi="Arial" w:cs="Arial"/>
                <w:sz w:val="22"/>
                <w:szCs w:val="22"/>
              </w:rPr>
              <w:t>minutes which puts strain onto their upper body, backs shoulders and necks</w:t>
            </w: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The patient may be unconscious, and difficult to move. </w:t>
            </w: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The patient may have low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/poor or no muscle tone, 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be </w:t>
            </w:r>
            <w:r w:rsidRPr="005F2751">
              <w:rPr>
                <w:rFonts w:ascii="Arial" w:hAnsi="Arial" w:cs="Arial"/>
                <w:sz w:val="22"/>
                <w:szCs w:val="22"/>
              </w:rPr>
              <w:t>fearful, agitated and unable to co-operate</w:t>
            </w:r>
          </w:p>
        </w:tc>
        <w:tc>
          <w:tcPr>
            <w:tcW w:w="4516" w:type="dxa"/>
            <w:vMerge w:val="restart"/>
            <w:shd w:val="clear" w:color="auto" w:fill="auto"/>
          </w:tcPr>
          <w:p w:rsidR="00484A6B" w:rsidRPr="005F2751" w:rsidRDefault="00FD49A7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Follow </w:t>
            </w:r>
            <w:r w:rsidR="00F4313A">
              <w:rPr>
                <w:rFonts w:ascii="Arial" w:hAnsi="Arial" w:cs="Arial"/>
                <w:sz w:val="22"/>
                <w:szCs w:val="22"/>
              </w:rPr>
              <w:t>standard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 operative procedure. Person controlling the head may benefit from resting their bottom against the wall. Use a pillow between the </w:t>
            </w:r>
            <w:r w:rsidR="00D15F3F" w:rsidRPr="005F2751">
              <w:rPr>
                <w:rFonts w:ascii="Arial" w:hAnsi="Arial" w:cs="Arial"/>
                <w:sz w:val="22"/>
                <w:szCs w:val="22"/>
              </w:rPr>
              <w:t>patient’s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 legs to assist staff member holding the legs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>. all staff to be posturally aware</w:t>
            </w: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4B499D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Person controlling the head to g</w:t>
            </w:r>
            <w:r w:rsidR="00C34F34" w:rsidRPr="005F2751">
              <w:rPr>
                <w:rFonts w:ascii="Arial" w:hAnsi="Arial" w:cs="Arial"/>
                <w:sz w:val="22"/>
                <w:szCs w:val="22"/>
              </w:rPr>
              <w:t xml:space="preserve">ive clear commands to both patient and staff. Have everything ready and maintain the manoeuvre for the minimal 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required </w:t>
            </w:r>
            <w:r w:rsidR="00C34F34" w:rsidRPr="005F2751">
              <w:rPr>
                <w:rFonts w:ascii="Arial" w:hAnsi="Arial" w:cs="Arial"/>
                <w:sz w:val="22"/>
                <w:szCs w:val="22"/>
              </w:rPr>
              <w:t>period only.</w:t>
            </w: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Have the trolley/bed at the height comfortable to all parties.</w:t>
            </w: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Have sufficient staff available to perform the manoeuvre, examination, treatment as well as staff to deal with the patients needs.  </w:t>
            </w:r>
          </w:p>
        </w:tc>
      </w:tr>
      <w:tr w:rsidR="00484A6B" w:rsidRPr="005F2751" w:rsidTr="005F2751">
        <w:trPr>
          <w:trHeight w:val="364"/>
        </w:trPr>
        <w:tc>
          <w:tcPr>
            <w:tcW w:w="3888" w:type="dxa"/>
            <w:shd w:val="clear" w:color="auto" w:fill="auto"/>
          </w:tcPr>
          <w:p w:rsidR="00484A6B" w:rsidRPr="005F2751" w:rsidRDefault="00484A6B" w:rsidP="00503C97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Holding loads away from the trunk?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FD49A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45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Twisting?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FD49A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42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Stooping?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FD49A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52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Reaching upwards?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61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Large vertical movements?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0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Long carrying distances?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53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Strenuous pushing or pulling?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49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Unpredictable movement of loads?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60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Repetitive handling?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Insufficient rest or recovery?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 work rate imposed by a process?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5F2751" w:rsidRDefault="00484A6B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Are</w:t>
            </w:r>
            <w:r w:rsidRPr="005F2751">
              <w:rPr>
                <w:rFonts w:ascii="Arial" w:hAnsi="Arial" w:cs="Arial"/>
                <w:b/>
                <w:sz w:val="22"/>
                <w:szCs w:val="22"/>
              </w:rPr>
              <w:t xml:space="preserve"> the loads: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Heavy?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Bulky/ unwieldy?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Difficult to grasp?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Unstable/ unpredictable?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27"/>
        </w:trPr>
        <w:tc>
          <w:tcPr>
            <w:tcW w:w="3888" w:type="dxa"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Intrinsically harmful (eg sharp? Hot)?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16" w:type="dxa"/>
            <w:vMerge/>
            <w:shd w:val="clear" w:color="auto" w:fill="auto"/>
          </w:tcPr>
          <w:p w:rsidR="00484A6B" w:rsidRPr="005F2751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</w:p>
    <w:p w:rsidR="002F3B0F" w:rsidRDefault="002F3B0F" w:rsidP="00326B7A">
      <w:pPr>
        <w:rPr>
          <w:rFonts w:ascii="Arial" w:hAnsi="Arial" w:cs="Arial"/>
          <w:b/>
        </w:rPr>
      </w:pPr>
    </w:p>
    <w:p w:rsidR="002F3B0F" w:rsidRPr="002F3B0F" w:rsidRDefault="002F3B0F" w:rsidP="00326B7A">
      <w:pPr>
        <w:rPr>
          <w:rFonts w:ascii="Arial" w:hAnsi="Arial" w:cs="Arial"/>
          <w:b/>
        </w:rPr>
      </w:pP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</w:p>
    <w:tbl>
      <w:tblPr>
        <w:tblW w:w="14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4156"/>
      </w:tblGrid>
      <w:tr w:rsidR="002F3B0F" w:rsidRPr="005F2751" w:rsidTr="005F2751">
        <w:trPr>
          <w:trHeight w:val="1080"/>
        </w:trPr>
        <w:tc>
          <w:tcPr>
            <w:tcW w:w="3888" w:type="dxa"/>
            <w:vMerge w:val="restart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5F2751" w:rsidRDefault="002F3B0F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5F2751" w:rsidRDefault="002F3B0F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2F3B0F" w:rsidRPr="005F2751" w:rsidRDefault="002F3B0F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4156" w:type="dxa"/>
            <w:vMerge w:val="restart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5F2751" w:rsidRDefault="00042225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2F3B0F" w:rsidRPr="005F2751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5F2751" w:rsidRDefault="002F3B0F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F2751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5F2751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2F3B0F" w:rsidRPr="005F2751" w:rsidTr="005F2751">
        <w:trPr>
          <w:trHeight w:val="399"/>
        </w:trPr>
        <w:tc>
          <w:tcPr>
            <w:tcW w:w="3888" w:type="dxa"/>
            <w:vMerge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2F3B0F" w:rsidRPr="005F2751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5F2751">
              <w:rPr>
                <w:rFonts w:ascii="Arial" w:hAnsi="Arial" w:cs="Arial"/>
                <w:b/>
                <w:sz w:val="22"/>
                <w:szCs w:val="22"/>
              </w:rPr>
              <w:t>the working environment</w:t>
            </w:r>
            <w:r w:rsidRPr="005F2751">
              <w:rPr>
                <w:rFonts w:ascii="Arial" w:hAnsi="Arial" w:cs="Arial"/>
                <w:sz w:val="22"/>
                <w:szCs w:val="22"/>
              </w:rPr>
              <w:t xml:space="preserve"> – are there: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C34F34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C34F34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Ward 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/ clinical </w:t>
            </w:r>
            <w:r w:rsidRPr="005F2751">
              <w:rPr>
                <w:rFonts w:ascii="Arial" w:hAnsi="Arial" w:cs="Arial"/>
                <w:sz w:val="22"/>
                <w:szCs w:val="22"/>
              </w:rPr>
              <w:t>areas may be cramped with insufficient space for staff and equipment to perform the task with ease</w:t>
            </w:r>
          </w:p>
          <w:p w:rsidR="00C34F34" w:rsidRPr="005F2751" w:rsidRDefault="00C34F34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Clinical areas may be hot due to seasonal conditions/excessive electrical equipment use/ drawn curtains retaining heat in the bed space area</w:t>
            </w:r>
          </w:p>
          <w:p w:rsidR="00C34F34" w:rsidRPr="005F2751" w:rsidRDefault="00C34F34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C34F34" w:rsidP="00C34F3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A40D7" w:rsidRPr="005F2751" w:rsidRDefault="003A40D7" w:rsidP="00C34F34">
            <w:pPr>
              <w:rPr>
                <w:rFonts w:ascii="Arial" w:hAnsi="Arial" w:cs="Arial"/>
                <w:sz w:val="22"/>
                <w:szCs w:val="22"/>
              </w:rPr>
            </w:pPr>
          </w:p>
          <w:p w:rsidR="00C34F34" w:rsidRPr="005F2751" w:rsidRDefault="00C34F34" w:rsidP="00C34F34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Staff may be in strenuous postures for periods of up to 10-15 minutes</w:t>
            </w:r>
          </w:p>
          <w:p w:rsidR="003A40D7" w:rsidRPr="005F2751" w:rsidRDefault="003A40D7" w:rsidP="00C34F34">
            <w:pPr>
              <w:rPr>
                <w:rFonts w:ascii="Arial" w:hAnsi="Arial" w:cs="Arial"/>
                <w:sz w:val="22"/>
                <w:szCs w:val="22"/>
              </w:rPr>
            </w:pPr>
          </w:p>
          <w:p w:rsidR="008B5DE5" w:rsidRPr="005F2751" w:rsidRDefault="003A40D7" w:rsidP="00C34F34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Staff with a pre-existing condition, stressed, fatigued, pregnant or feeling unwell may have an increased risk of injury if performing this task</w:t>
            </w:r>
            <w:r w:rsidR="008B5DE5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B5DE5" w:rsidRPr="005F2751" w:rsidRDefault="008B5DE5" w:rsidP="00C34F34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8B5DE5" w:rsidP="00C34F34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This manoeuvre is critical to the patients optimal outcome</w:t>
            </w:r>
          </w:p>
          <w:p w:rsidR="008B5DE5" w:rsidRPr="005F2751" w:rsidRDefault="008B5DE5" w:rsidP="00C34F34">
            <w:pPr>
              <w:rPr>
                <w:rFonts w:ascii="Arial" w:hAnsi="Arial" w:cs="Arial"/>
                <w:sz w:val="22"/>
                <w:szCs w:val="22"/>
              </w:rPr>
            </w:pPr>
          </w:p>
          <w:p w:rsidR="008B5DE5" w:rsidRPr="005F2751" w:rsidRDefault="008B5DE5" w:rsidP="00C34F34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 w:val="restart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C34F34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4F34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Clear the area of all unnecessary equipment /clutter</w:t>
            </w: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Staff to wear suitable clothing. Use adequate ventilation </w:t>
            </w: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3A40D7" w:rsidRPr="005F2751" w:rsidRDefault="003A40D7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Only staff who are competent, fit and able are  to perform this task</w:t>
            </w:r>
          </w:p>
          <w:p w:rsidR="008B5DE5" w:rsidRPr="005F2751" w:rsidRDefault="008B5DE5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8B5DE5" w:rsidRPr="005F2751" w:rsidRDefault="008B5DE5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Staff to maintain a neutral posture when reasonably practicable to do so. Staff to stand and stretch after the manoeuvre</w:t>
            </w:r>
          </w:p>
          <w:p w:rsidR="008B5DE5" w:rsidRPr="005F2751" w:rsidRDefault="008B5DE5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8B5DE5" w:rsidRPr="005F2751" w:rsidRDefault="008B5DE5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8B5DE5" w:rsidRPr="005F2751" w:rsidRDefault="008B5DE5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This manoeuvre must only be led by competent staff</w:t>
            </w: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Constraints on posture?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Poor floors?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Variations in levels?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Hot/ cold/ humid conditions?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C34F34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Strong air movements?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Poor lighting conditions?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5F2751">
              <w:rPr>
                <w:rFonts w:ascii="Arial" w:hAnsi="Arial" w:cs="Arial"/>
                <w:b/>
                <w:sz w:val="22"/>
                <w:szCs w:val="22"/>
              </w:rPr>
              <w:t xml:space="preserve">individual capability – </w:t>
            </w:r>
            <w:r w:rsidRPr="005F2751">
              <w:rPr>
                <w:rFonts w:ascii="Arial" w:hAnsi="Arial" w:cs="Arial"/>
                <w:sz w:val="22"/>
                <w:szCs w:val="22"/>
              </w:rPr>
              <w:t>does the job: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Require unusual capability?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3A40D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Pose a risk to those with a health problem or a physical or learning difficulty?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3A40D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Pose a risk to those who are pregnant?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3A40D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Call for special information / training?</w:t>
            </w:r>
          </w:p>
        </w:tc>
        <w:tc>
          <w:tcPr>
            <w:tcW w:w="720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484A6B" w:rsidRPr="005F2751" w:rsidRDefault="003A40D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4701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56" w:type="dxa"/>
            <w:vMerge/>
            <w:shd w:val="clear" w:color="auto" w:fill="auto"/>
          </w:tcPr>
          <w:p w:rsidR="00484A6B" w:rsidRPr="005F2751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A848B1" w:rsidRDefault="00A848B1" w:rsidP="00484A6B">
      <w:pPr>
        <w:rPr>
          <w:rFonts w:ascii="Arial" w:hAnsi="Arial" w:cs="Arial"/>
          <w:b/>
        </w:rPr>
      </w:pP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2123"/>
        <w:gridCol w:w="4701"/>
        <w:gridCol w:w="3462"/>
      </w:tblGrid>
      <w:tr w:rsidR="00484A6B" w:rsidRPr="005F2751" w:rsidTr="005F2751">
        <w:trPr>
          <w:trHeight w:val="1080"/>
        </w:trPr>
        <w:tc>
          <w:tcPr>
            <w:tcW w:w="3888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5F2751" w:rsidRDefault="003A40D7" w:rsidP="003A40D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 xml:space="preserve">        </w:t>
            </w:r>
            <w:r w:rsidR="00484A6B" w:rsidRPr="005F2751">
              <w:rPr>
                <w:rFonts w:ascii="Arial" w:hAnsi="Arial" w:cs="Arial"/>
                <w:b/>
                <w:sz w:val="22"/>
                <w:szCs w:val="22"/>
              </w:rPr>
              <w:t>Yes/ No</w:t>
            </w:r>
          </w:p>
        </w:tc>
        <w:tc>
          <w:tcPr>
            <w:tcW w:w="4701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5F2751" w:rsidRDefault="00484A6B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484A6B" w:rsidRPr="005F2751" w:rsidRDefault="00484A6B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5F2751" w:rsidRDefault="00042225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484A6B" w:rsidRPr="005F2751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484A6B" w:rsidRPr="005F2751" w:rsidRDefault="00484A6B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F2751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5F2751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Other factors to consider</w:t>
            </w:r>
          </w:p>
        </w:tc>
        <w:tc>
          <w:tcPr>
            <w:tcW w:w="2123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Protective clothing</w:t>
            </w:r>
          </w:p>
        </w:tc>
        <w:tc>
          <w:tcPr>
            <w:tcW w:w="2123" w:type="dxa"/>
            <w:shd w:val="clear" w:color="auto" w:fill="auto"/>
          </w:tcPr>
          <w:p w:rsidR="00484A6B" w:rsidRPr="005F2751" w:rsidRDefault="00484A6B" w:rsidP="003A40D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484A6B" w:rsidRPr="005F2751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Is movement or posture hindered by clothing or personal protective equipment?</w:t>
            </w:r>
          </w:p>
        </w:tc>
        <w:tc>
          <w:tcPr>
            <w:tcW w:w="2123" w:type="dxa"/>
            <w:shd w:val="clear" w:color="auto" w:fill="auto"/>
          </w:tcPr>
          <w:p w:rsidR="00484A6B" w:rsidRPr="005F2751" w:rsidRDefault="00484A6B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shd w:val="clear" w:color="auto" w:fill="auto"/>
          </w:tcPr>
          <w:p w:rsidR="00484A6B" w:rsidRPr="005F2751" w:rsidRDefault="003A40D7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x-ray aprons can impede movement and are heavy</w:t>
            </w:r>
          </w:p>
        </w:tc>
        <w:tc>
          <w:tcPr>
            <w:tcW w:w="3462" w:type="dxa"/>
            <w:shd w:val="clear" w:color="auto" w:fill="auto"/>
          </w:tcPr>
          <w:p w:rsidR="00484A6B" w:rsidRPr="005F2751" w:rsidRDefault="003A40D7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Use split aprons wherever possible</w:t>
            </w: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Is there an absence of the correct/ suitable PPE being worn?</w:t>
            </w:r>
          </w:p>
        </w:tc>
        <w:tc>
          <w:tcPr>
            <w:tcW w:w="2123" w:type="dxa"/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</w:tc>
        <w:tc>
          <w:tcPr>
            <w:tcW w:w="4701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b/>
                <w:sz w:val="22"/>
                <w:szCs w:val="22"/>
              </w:rPr>
              <w:t>Work organisation (psychosocial factors)</w:t>
            </w:r>
          </w:p>
        </w:tc>
        <w:tc>
          <w:tcPr>
            <w:tcW w:w="2123" w:type="dxa"/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Do workers feel that there has been lack of consideration given to the planning and scheduling of tasks/ rest breaks?</w:t>
            </w:r>
          </w:p>
        </w:tc>
        <w:tc>
          <w:tcPr>
            <w:tcW w:w="2123" w:type="dxa"/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Do workers feel there is poor communication between managers and employees (eg not involved in risk assessments or decision s on changes in workstation design)?</w:t>
            </w:r>
          </w:p>
        </w:tc>
        <w:tc>
          <w:tcPr>
            <w:tcW w:w="2123" w:type="dxa"/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</w:tc>
        <w:tc>
          <w:tcPr>
            <w:tcW w:w="4701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Are there sudden changes in workload, or seasonal changes in volume without mechanisms for dealing with the change?</w:t>
            </w:r>
          </w:p>
        </w:tc>
        <w:tc>
          <w:tcPr>
            <w:tcW w:w="2123" w:type="dxa"/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5F2751" w:rsidTr="005F2751">
        <w:trPr>
          <w:trHeight w:val="339"/>
        </w:trPr>
        <w:tc>
          <w:tcPr>
            <w:tcW w:w="3888" w:type="dxa"/>
            <w:tcBorders>
              <w:bottom w:val="single" w:sz="4" w:space="0" w:color="auto"/>
            </w:tcBorders>
            <w:shd w:val="clear" w:color="auto" w:fill="auto"/>
          </w:tcPr>
          <w:p w:rsidR="00632DB9" w:rsidRPr="005F2751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Do workers feel they have not been given enough training and information to carry out the task successfully?</w:t>
            </w:r>
          </w:p>
        </w:tc>
        <w:tc>
          <w:tcPr>
            <w:tcW w:w="2123" w:type="dxa"/>
            <w:tcBorders>
              <w:bottom w:val="single" w:sz="4" w:space="0" w:color="auto"/>
            </w:tcBorders>
            <w:shd w:val="clear" w:color="auto" w:fill="auto"/>
          </w:tcPr>
          <w:p w:rsidR="00632DB9" w:rsidRPr="005F2751" w:rsidRDefault="00632DB9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5F2751" w:rsidRDefault="003A40D7" w:rsidP="005F27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Yes</w:t>
            </w:r>
            <w:r w:rsidR="00632DB9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701" w:type="dxa"/>
            <w:tcBorders>
              <w:bottom w:val="single" w:sz="4" w:space="0" w:color="auto"/>
            </w:tcBorders>
            <w:shd w:val="clear" w:color="auto" w:fill="auto"/>
          </w:tcPr>
          <w:p w:rsidR="00632DB9" w:rsidRPr="005F2751" w:rsidRDefault="003A40D7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Unless staff have received specific advise/guidance training to perform this task</w:t>
            </w:r>
          </w:p>
        </w:tc>
        <w:tc>
          <w:tcPr>
            <w:tcW w:w="3462" w:type="dxa"/>
            <w:tcBorders>
              <w:bottom w:val="single" w:sz="4" w:space="0" w:color="auto"/>
            </w:tcBorders>
            <w:shd w:val="clear" w:color="auto" w:fill="auto"/>
          </w:tcPr>
          <w:p w:rsidR="00632DB9" w:rsidRPr="005F2751" w:rsidRDefault="003A40D7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Staff to have training in this manoeuvre prior to patient handling either on the spot by competent person or during routine refresher training</w:t>
            </w:r>
          </w:p>
        </w:tc>
      </w:tr>
    </w:tbl>
    <w:p w:rsidR="00632DB9" w:rsidRDefault="00632DB9" w:rsidP="00326B7A">
      <w:pPr>
        <w:rPr>
          <w:rFonts w:ascii="Arial" w:hAnsi="Arial" w:cs="Arial"/>
          <w:b/>
        </w:rPr>
        <w:sectPr w:rsidR="00632DB9" w:rsidSect="002F3B0F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632DB9" w:rsidRDefault="000A300B" w:rsidP="00326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Section </w:t>
      </w:r>
      <w:proofErr w:type="gramStart"/>
      <w:r>
        <w:rPr>
          <w:rFonts w:ascii="Arial" w:hAnsi="Arial" w:cs="Arial"/>
          <w:b/>
        </w:rPr>
        <w:t>C :</w:t>
      </w:r>
      <w:proofErr w:type="gramEnd"/>
      <w:r>
        <w:rPr>
          <w:rFonts w:ascii="Arial" w:hAnsi="Arial" w:cs="Arial"/>
          <w:b/>
        </w:rPr>
        <w:t xml:space="preserve"> </w:t>
      </w:r>
      <w:r w:rsidR="00632DB9">
        <w:rPr>
          <w:rFonts w:ascii="Arial" w:hAnsi="Arial" w:cs="Arial"/>
          <w:b/>
        </w:rPr>
        <w:t>Remedial action to be taken</w:t>
      </w:r>
    </w:p>
    <w:p w:rsidR="00632DB9" w:rsidRDefault="00632DB9" w:rsidP="00326B7A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08"/>
        <w:gridCol w:w="2252"/>
        <w:gridCol w:w="1708"/>
        <w:gridCol w:w="1286"/>
      </w:tblGrid>
      <w:tr w:rsidR="00632DB9" w:rsidRPr="005F2751" w:rsidTr="005F2751">
        <w:tc>
          <w:tcPr>
            <w:tcW w:w="4608" w:type="dxa"/>
            <w:shd w:val="clear" w:color="auto" w:fill="auto"/>
          </w:tcPr>
          <w:p w:rsidR="00632DB9" w:rsidRPr="005F2751" w:rsidRDefault="00632DB9" w:rsidP="00326B7A">
            <w:pPr>
              <w:rPr>
                <w:rFonts w:ascii="Arial" w:hAnsi="Arial" w:cs="Arial"/>
                <w:b/>
              </w:rPr>
            </w:pPr>
          </w:p>
          <w:p w:rsidR="00632DB9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Remedial steps that should be taken, in order of priority:</w:t>
            </w:r>
          </w:p>
        </w:tc>
        <w:tc>
          <w:tcPr>
            <w:tcW w:w="2252" w:type="dxa"/>
            <w:shd w:val="clear" w:color="auto" w:fill="auto"/>
          </w:tcPr>
          <w:p w:rsidR="00632DB9" w:rsidRPr="005F2751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Person responsible for implementing controls</w:t>
            </w:r>
          </w:p>
        </w:tc>
        <w:tc>
          <w:tcPr>
            <w:tcW w:w="1708" w:type="dxa"/>
            <w:shd w:val="clear" w:color="auto" w:fill="auto"/>
          </w:tcPr>
          <w:p w:rsidR="00632DB9" w:rsidRPr="005F2751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Target implementation date</w:t>
            </w:r>
          </w:p>
        </w:tc>
        <w:tc>
          <w:tcPr>
            <w:tcW w:w="1286" w:type="dxa"/>
            <w:shd w:val="clear" w:color="auto" w:fill="auto"/>
          </w:tcPr>
          <w:p w:rsidR="00632DB9" w:rsidRPr="005F2751" w:rsidRDefault="00632DB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 xml:space="preserve">Completed </w:t>
            </w: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Y/N</w:t>
            </w:r>
          </w:p>
        </w:tc>
      </w:tr>
      <w:tr w:rsidR="00042225" w:rsidRPr="005F2751" w:rsidTr="005F2751">
        <w:tc>
          <w:tcPr>
            <w:tcW w:w="46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1</w:t>
            </w:r>
          </w:p>
          <w:p w:rsidR="00042225" w:rsidRPr="005F2751" w:rsidRDefault="003A40D7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Only staff competent and fit to perform this task</w:t>
            </w: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A300B" w:rsidRPr="005F2751" w:rsidRDefault="000A300B" w:rsidP="00326B7A">
            <w:pPr>
              <w:rPr>
                <w:rFonts w:ascii="Arial" w:hAnsi="Arial" w:cs="Arial"/>
                <w:b/>
              </w:rPr>
            </w:pPr>
          </w:p>
          <w:p w:rsidR="000A300B" w:rsidRPr="005F2751" w:rsidRDefault="000A300B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  <w:shd w:val="clear" w:color="auto" w:fill="auto"/>
          </w:tcPr>
          <w:p w:rsidR="00042225" w:rsidRPr="005F2751" w:rsidRDefault="003A40D7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All staff</w:t>
            </w:r>
          </w:p>
        </w:tc>
        <w:tc>
          <w:tcPr>
            <w:tcW w:w="1708" w:type="dxa"/>
            <w:shd w:val="clear" w:color="auto" w:fill="auto"/>
          </w:tcPr>
          <w:p w:rsidR="00042225" w:rsidRPr="005F2751" w:rsidRDefault="003A40D7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On going</w:t>
            </w:r>
          </w:p>
        </w:tc>
        <w:tc>
          <w:tcPr>
            <w:tcW w:w="1286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 w:rsidRPr="005F2751" w:rsidTr="005F2751">
        <w:tc>
          <w:tcPr>
            <w:tcW w:w="46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04222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Staff to receive training in this manoeuvre</w:t>
            </w: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A300B" w:rsidRPr="005F2751" w:rsidRDefault="000A300B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Back care department</w:t>
            </w: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Key trainers</w:t>
            </w:r>
          </w:p>
        </w:tc>
        <w:tc>
          <w:tcPr>
            <w:tcW w:w="17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On going</w:t>
            </w:r>
          </w:p>
        </w:tc>
        <w:tc>
          <w:tcPr>
            <w:tcW w:w="1286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 w:rsidRPr="005F2751" w:rsidTr="005F2751">
        <w:tc>
          <w:tcPr>
            <w:tcW w:w="46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3</w:t>
            </w:r>
          </w:p>
          <w:p w:rsidR="0004222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Environment to be made large enough to perform the task</w:t>
            </w: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All staff</w:t>
            </w:r>
          </w:p>
        </w:tc>
        <w:tc>
          <w:tcPr>
            <w:tcW w:w="17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On going</w:t>
            </w:r>
          </w:p>
        </w:tc>
        <w:tc>
          <w:tcPr>
            <w:tcW w:w="1286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 w:rsidRPr="005F2751" w:rsidTr="005F2751">
        <w:tc>
          <w:tcPr>
            <w:tcW w:w="46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042225" w:rsidRPr="00F4313A" w:rsidRDefault="008B5DE5" w:rsidP="00326B7A">
            <w:pPr>
              <w:rPr>
                <w:rFonts w:ascii="Arial" w:hAnsi="Arial" w:cs="Arial"/>
                <w:b/>
                <w:szCs w:val="22"/>
              </w:rPr>
            </w:pPr>
            <w:r w:rsidRPr="00F4313A">
              <w:rPr>
                <w:rFonts w:ascii="Arial" w:hAnsi="Arial" w:cs="Arial"/>
                <w:b/>
                <w:szCs w:val="22"/>
              </w:rPr>
              <w:t>Enough staff to be available to perform the manoeuvre (4) and assist in the examination/treatment</w:t>
            </w: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A300B" w:rsidRPr="005F2751" w:rsidRDefault="000A300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 xml:space="preserve">Person in charge of the manoeuvre </w:t>
            </w:r>
          </w:p>
        </w:tc>
        <w:tc>
          <w:tcPr>
            <w:tcW w:w="1708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8B5DE5" w:rsidRPr="005F2751" w:rsidRDefault="008B5DE5" w:rsidP="00326B7A">
            <w:pPr>
              <w:rPr>
                <w:rFonts w:ascii="Arial" w:hAnsi="Arial" w:cs="Arial"/>
                <w:b/>
              </w:rPr>
            </w:pPr>
            <w:r w:rsidRPr="005F2751">
              <w:rPr>
                <w:rFonts w:ascii="Arial" w:hAnsi="Arial" w:cs="Arial"/>
                <w:b/>
              </w:rPr>
              <w:t>On going</w:t>
            </w:r>
          </w:p>
        </w:tc>
        <w:tc>
          <w:tcPr>
            <w:tcW w:w="1286" w:type="dxa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13A" w:rsidRPr="005F2751" w:rsidTr="005F2751">
        <w:tc>
          <w:tcPr>
            <w:tcW w:w="4608" w:type="dxa"/>
            <w:shd w:val="clear" w:color="auto" w:fill="auto"/>
          </w:tcPr>
          <w:p w:rsidR="00F4313A" w:rsidRDefault="00F4313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  <w:p w:rsidR="00F4313A" w:rsidRPr="00F4313A" w:rsidRDefault="00F4313A" w:rsidP="00F4313A">
            <w:pPr>
              <w:rPr>
                <w:rFonts w:ascii="Arial" w:hAnsi="Arial" w:cs="Arial"/>
                <w:b/>
              </w:rPr>
            </w:pPr>
            <w:r w:rsidRPr="00F4313A">
              <w:rPr>
                <w:rFonts w:ascii="Arial" w:hAnsi="Arial" w:cs="Arial"/>
                <w:b/>
                <w:szCs w:val="22"/>
              </w:rPr>
              <w:t>Staff to be aware of their individual capability. Individual assessments and pregnancy assessments to be completed as appropriate.</w:t>
            </w:r>
          </w:p>
          <w:p w:rsidR="00F4313A" w:rsidRPr="005F2751" w:rsidRDefault="00F4313A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  <w:shd w:val="clear" w:color="auto" w:fill="auto"/>
          </w:tcPr>
          <w:p w:rsidR="00F4313A" w:rsidRPr="005F2751" w:rsidRDefault="00F4313A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708" w:type="dxa"/>
            <w:shd w:val="clear" w:color="auto" w:fill="auto"/>
          </w:tcPr>
          <w:p w:rsidR="00F4313A" w:rsidRPr="005F2751" w:rsidRDefault="00F4313A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86" w:type="dxa"/>
            <w:shd w:val="clear" w:color="auto" w:fill="auto"/>
          </w:tcPr>
          <w:p w:rsidR="00F4313A" w:rsidRPr="005F2751" w:rsidRDefault="00F4313A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 w:rsidRPr="005F2751" w:rsidTr="005F2751">
        <w:tc>
          <w:tcPr>
            <w:tcW w:w="9854" w:type="dxa"/>
            <w:gridSpan w:val="4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Date by which actions should be completed:</w:t>
            </w:r>
            <w:r w:rsidR="00A848B1" w:rsidRPr="005F27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848B1" w:rsidRPr="005F2751">
              <w:rPr>
                <w:rFonts w:ascii="Arial" w:hAnsi="Arial" w:cs="Arial"/>
                <w:sz w:val="22"/>
                <w:szCs w:val="22"/>
                <w:highlight w:val="yellow"/>
              </w:rPr>
              <w:t>To be completed by department</w:t>
            </w:r>
          </w:p>
        </w:tc>
      </w:tr>
      <w:tr w:rsidR="00042225" w:rsidRPr="005F2751" w:rsidTr="005F2751">
        <w:tc>
          <w:tcPr>
            <w:tcW w:w="9854" w:type="dxa"/>
            <w:gridSpan w:val="4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Date for review of assessment:</w:t>
            </w:r>
            <w:r w:rsidR="00A848B1" w:rsidRPr="005F2751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A848B1" w:rsidRPr="005F2751">
              <w:rPr>
                <w:rFonts w:ascii="Arial" w:hAnsi="Arial" w:cs="Arial"/>
                <w:sz w:val="22"/>
                <w:szCs w:val="22"/>
                <w:highlight w:val="yellow"/>
              </w:rPr>
              <w:t>to be completed by department</w:t>
            </w:r>
          </w:p>
        </w:tc>
      </w:tr>
      <w:tr w:rsidR="00042225" w:rsidRPr="005F2751" w:rsidTr="005F2751">
        <w:tc>
          <w:tcPr>
            <w:tcW w:w="9854" w:type="dxa"/>
            <w:gridSpan w:val="4"/>
            <w:shd w:val="clear" w:color="auto" w:fill="auto"/>
          </w:tcPr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5F2751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5F2751">
              <w:rPr>
                <w:rFonts w:ascii="Arial" w:hAnsi="Arial" w:cs="Arial"/>
                <w:sz w:val="22"/>
                <w:szCs w:val="22"/>
              </w:rPr>
              <w:t>Assessor’s name:                                                           Signature:</w:t>
            </w:r>
          </w:p>
        </w:tc>
      </w:tr>
    </w:tbl>
    <w:p w:rsidR="00453FA0" w:rsidRPr="00322F19" w:rsidRDefault="00453FA0" w:rsidP="00453FA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TAKE ACTION …….AND CHECK IT HAS THE DESIRED EFFECT</w:t>
      </w:r>
    </w:p>
    <w:p w:rsidR="00632DB9" w:rsidRPr="00042225" w:rsidRDefault="00632DB9" w:rsidP="00453FA0">
      <w:pPr>
        <w:jc w:val="center"/>
        <w:rPr>
          <w:rFonts w:ascii="Arial" w:hAnsi="Arial" w:cs="Arial"/>
          <w:sz w:val="22"/>
          <w:szCs w:val="22"/>
        </w:rPr>
      </w:pPr>
    </w:p>
    <w:sectPr w:rsidR="00632DB9" w:rsidRPr="00042225" w:rsidSect="00632DB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751" w:rsidRDefault="005F2751">
      <w:r>
        <w:separator/>
      </w:r>
    </w:p>
  </w:endnote>
  <w:endnote w:type="continuationSeparator" w:id="0">
    <w:p w:rsidR="005F2751" w:rsidRDefault="005F2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9A7" w:rsidRDefault="00FD49A7" w:rsidP="00F51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D49A7" w:rsidRDefault="00FD49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751" w:rsidRDefault="005F2751">
      <w:r>
        <w:separator/>
      </w:r>
    </w:p>
  </w:footnote>
  <w:footnote w:type="continuationSeparator" w:id="0">
    <w:p w:rsidR="005F2751" w:rsidRDefault="005F2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6D6624"/>
    <w:multiLevelType w:val="hybridMultilevel"/>
    <w:tmpl w:val="A3662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6B7A"/>
    <w:rsid w:val="00042225"/>
    <w:rsid w:val="000A300B"/>
    <w:rsid w:val="002F3B0F"/>
    <w:rsid w:val="00326B7A"/>
    <w:rsid w:val="003A40D7"/>
    <w:rsid w:val="00453FA0"/>
    <w:rsid w:val="00467FF0"/>
    <w:rsid w:val="00484A6B"/>
    <w:rsid w:val="004B499D"/>
    <w:rsid w:val="00503C97"/>
    <w:rsid w:val="005765F5"/>
    <w:rsid w:val="005F2751"/>
    <w:rsid w:val="00632DB9"/>
    <w:rsid w:val="00654812"/>
    <w:rsid w:val="0075520A"/>
    <w:rsid w:val="00836113"/>
    <w:rsid w:val="008B5DE5"/>
    <w:rsid w:val="00976D72"/>
    <w:rsid w:val="00A007A7"/>
    <w:rsid w:val="00A848B1"/>
    <w:rsid w:val="00B27822"/>
    <w:rsid w:val="00C33EE0"/>
    <w:rsid w:val="00C34F34"/>
    <w:rsid w:val="00D15F3F"/>
    <w:rsid w:val="00D44CA0"/>
    <w:rsid w:val="00E246AF"/>
    <w:rsid w:val="00F3472B"/>
    <w:rsid w:val="00F4313A"/>
    <w:rsid w:val="00F51F60"/>
    <w:rsid w:val="00FD337C"/>
    <w:rsid w:val="00FD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2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5481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54812"/>
  </w:style>
  <w:style w:type="paragraph" w:styleId="Header">
    <w:name w:val="header"/>
    <w:basedOn w:val="Normal"/>
    <w:rsid w:val="002F3B0F"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1B23C311</Template>
  <TotalTime>11</TotalTime>
  <Pages>5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handling of loads: Assessment checklist</vt:lpstr>
    </vt:vector>
  </TitlesOfParts>
  <Company>Northern Devon Healthcare</Company>
  <LinksUpToDate>false</LinksUpToDate>
  <CharactersWithSpaces>7421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handling of loads: Assessment checklist</dc:title>
  <dc:creator>test</dc:creator>
  <cp:lastModifiedBy>Butucaru, Dumitru-Ionel</cp:lastModifiedBy>
  <cp:revision>4</cp:revision>
  <cp:lastPrinted>2006-12-29T14:44:00Z</cp:lastPrinted>
  <dcterms:created xsi:type="dcterms:W3CDTF">2020-03-13T10:33:00Z</dcterms:created>
  <dcterms:modified xsi:type="dcterms:W3CDTF">2020-03-16T14:41:00Z</dcterms:modified>
</cp:coreProperties>
</file>