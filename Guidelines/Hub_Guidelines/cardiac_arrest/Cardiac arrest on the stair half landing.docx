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B7A" w:rsidRPr="00654812" w:rsidRDefault="00326B7A" w:rsidP="00326B7A">
      <w:pPr>
        <w:jc w:val="center"/>
        <w:rPr>
          <w:rFonts w:ascii="Arial" w:hAnsi="Arial" w:cs="Arial"/>
        </w:rPr>
      </w:pPr>
      <w:r w:rsidRPr="00326B7A">
        <w:rPr>
          <w:rFonts w:ascii="Arial" w:hAnsi="Arial" w:cs="Arial"/>
          <w:b/>
        </w:rPr>
        <w:t>Manual handling of loads: Assessment checklist</w:t>
      </w:r>
      <w:r w:rsidR="00654812">
        <w:rPr>
          <w:rFonts w:ascii="Arial" w:hAnsi="Arial" w:cs="Arial"/>
          <w:b/>
        </w:rPr>
        <w:t xml:space="preserve">      </w:t>
      </w:r>
      <w:r w:rsidR="00654812">
        <w:rPr>
          <w:rFonts w:ascii="Arial" w:hAnsi="Arial" w:cs="Arial"/>
        </w:rPr>
        <w:t>Appendix 1</w:t>
      </w:r>
    </w:p>
    <w:p w:rsidR="00326B7A" w:rsidRPr="000A300B" w:rsidRDefault="00326B7A" w:rsidP="00326B7A">
      <w:pPr>
        <w:rPr>
          <w:rFonts w:ascii="Arial" w:hAnsi="Arial" w:cs="Arial"/>
          <w:b/>
        </w:rPr>
      </w:pPr>
      <w:r w:rsidRPr="000A300B">
        <w:rPr>
          <w:rFonts w:ascii="Arial" w:hAnsi="Arial" w:cs="Arial"/>
          <w:b/>
        </w:rPr>
        <w:t xml:space="preserve">Section </w:t>
      </w:r>
      <w:proofErr w:type="gramStart"/>
      <w:r w:rsidRPr="000A300B">
        <w:rPr>
          <w:rFonts w:ascii="Arial" w:hAnsi="Arial" w:cs="Arial"/>
          <w:b/>
        </w:rPr>
        <w:t xml:space="preserve">A </w:t>
      </w:r>
      <w:r w:rsidR="000A300B">
        <w:rPr>
          <w:rFonts w:ascii="Arial" w:hAnsi="Arial" w:cs="Arial"/>
          <w:b/>
        </w:rPr>
        <w:t>:</w:t>
      </w:r>
      <w:proofErr w:type="gramEnd"/>
      <w:r w:rsidRPr="000A300B">
        <w:rPr>
          <w:rFonts w:ascii="Arial" w:hAnsi="Arial" w:cs="Arial"/>
          <w:b/>
        </w:rPr>
        <w:t xml:space="preserve"> Preliminary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261"/>
        <w:gridCol w:w="4261"/>
      </w:tblGrid>
      <w:tr w:rsidR="00326B7A">
        <w:tc>
          <w:tcPr>
            <w:tcW w:w="4261" w:type="dxa"/>
          </w:tcPr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Pr="006F7C5E" w:rsidRDefault="00326B7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Task name:</w:t>
            </w:r>
            <w:r w:rsidR="0010083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F7C5E" w:rsidRPr="006F7C5E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="00CD46A1">
              <w:rPr>
                <w:rFonts w:ascii="Arial" w:hAnsi="Arial" w:cs="Arial"/>
                <w:b/>
                <w:sz w:val="22"/>
                <w:szCs w:val="22"/>
              </w:rPr>
              <w:t>ardiac arrest on the stair half landing 4</w:t>
            </w:r>
          </w:p>
          <w:p w:rsidR="00EC67B3" w:rsidRPr="00313CE0" w:rsidRDefault="00326B7A" w:rsidP="000B2AF6">
            <w:pPr>
              <w:rPr>
                <w:rFonts w:ascii="Arial" w:hAnsi="Arial" w:cs="Arial"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Task description:</w:t>
            </w:r>
            <w:r w:rsidR="00E265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A2353" w:rsidRPr="009A2353">
              <w:rPr>
                <w:rFonts w:ascii="Arial" w:hAnsi="Arial" w:cs="Arial"/>
                <w:b/>
                <w:sz w:val="22"/>
                <w:szCs w:val="22"/>
              </w:rPr>
              <w:t xml:space="preserve">Moving a patient </w:t>
            </w:r>
            <w:r w:rsidR="00CD46A1">
              <w:rPr>
                <w:rFonts w:ascii="Arial" w:hAnsi="Arial" w:cs="Arial"/>
                <w:b/>
                <w:sz w:val="22"/>
                <w:szCs w:val="22"/>
              </w:rPr>
              <w:t xml:space="preserve">following cardiac arrest on the stair half landing </w:t>
            </w:r>
            <w:r w:rsidR="009A2353" w:rsidRPr="009A2353">
              <w:rPr>
                <w:rFonts w:ascii="Arial" w:hAnsi="Arial" w:cs="Arial"/>
                <w:b/>
                <w:sz w:val="22"/>
                <w:szCs w:val="22"/>
              </w:rPr>
              <w:t xml:space="preserve">in a confined space </w:t>
            </w:r>
            <w:r w:rsidR="00313CE0">
              <w:rPr>
                <w:rFonts w:ascii="Arial" w:hAnsi="Arial" w:cs="Arial"/>
                <w:b/>
                <w:sz w:val="22"/>
                <w:szCs w:val="22"/>
              </w:rPr>
              <w:t>onto</w:t>
            </w:r>
            <w:r w:rsidR="009A2353" w:rsidRPr="009A235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CD46A1">
              <w:rPr>
                <w:rFonts w:ascii="Arial" w:hAnsi="Arial" w:cs="Arial"/>
                <w:b/>
                <w:sz w:val="22"/>
                <w:szCs w:val="22"/>
              </w:rPr>
              <w:t xml:space="preserve">a </w:t>
            </w:r>
            <w:r w:rsidR="00081EC2">
              <w:rPr>
                <w:rFonts w:ascii="Arial" w:hAnsi="Arial" w:cs="Arial"/>
                <w:b/>
                <w:sz w:val="22"/>
                <w:szCs w:val="22"/>
              </w:rPr>
              <w:t xml:space="preserve">mattress and </w:t>
            </w:r>
            <w:r w:rsidR="00CD46A1">
              <w:rPr>
                <w:rFonts w:ascii="Arial" w:hAnsi="Arial" w:cs="Arial"/>
                <w:b/>
                <w:sz w:val="22"/>
                <w:szCs w:val="22"/>
              </w:rPr>
              <w:t xml:space="preserve">Ski sheet </w:t>
            </w:r>
          </w:p>
          <w:p w:rsidR="00326B7A" w:rsidRP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Weight of the load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 w:rsidR="005E389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44E8A" w:rsidRPr="00344E8A">
              <w:rPr>
                <w:rFonts w:ascii="Arial" w:hAnsi="Arial" w:cs="Arial"/>
                <w:b/>
                <w:sz w:val="22"/>
                <w:szCs w:val="22"/>
              </w:rPr>
              <w:t>Variable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 of the lift:</w:t>
            </w:r>
            <w:r w:rsidR="0010083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A2353">
              <w:rPr>
                <w:rFonts w:ascii="Arial" w:hAnsi="Arial" w:cs="Arial"/>
                <w:b/>
                <w:sz w:val="22"/>
                <w:szCs w:val="22"/>
              </w:rPr>
              <w:t>In frequent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Carry distance (if applicable):</w:t>
            </w:r>
            <w:r w:rsidR="00344E8A" w:rsidRPr="00344E8A">
              <w:rPr>
                <w:rFonts w:ascii="Arial" w:hAnsi="Arial" w:cs="Arial"/>
                <w:b/>
                <w:sz w:val="22"/>
                <w:szCs w:val="22"/>
              </w:rPr>
              <w:t>N/A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Are other manual handling tasks carried out by these operators?</w:t>
            </w:r>
            <w:r w:rsidR="0010083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81EC2">
              <w:rPr>
                <w:rFonts w:ascii="Arial" w:hAnsi="Arial" w:cs="Arial"/>
                <w:b/>
                <w:sz w:val="22"/>
                <w:szCs w:val="22"/>
              </w:rPr>
              <w:t>Y</w:t>
            </w:r>
            <w:r w:rsidR="00100837" w:rsidRPr="00100837">
              <w:rPr>
                <w:rFonts w:ascii="Arial" w:hAnsi="Arial" w:cs="Arial"/>
                <w:b/>
                <w:sz w:val="22"/>
                <w:szCs w:val="22"/>
              </w:rPr>
              <w:t>es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Assessment discussed with employees/safety representatives:</w:t>
            </w:r>
            <w:r w:rsidR="0010083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44E8A" w:rsidRPr="00344E8A">
              <w:rPr>
                <w:rFonts w:ascii="Arial" w:hAnsi="Arial" w:cs="Arial"/>
                <w:b/>
                <w:sz w:val="22"/>
                <w:szCs w:val="22"/>
              </w:rPr>
              <w:t>Yes</w:t>
            </w:r>
          </w:p>
        </w:tc>
        <w:tc>
          <w:tcPr>
            <w:tcW w:w="4261" w:type="dxa"/>
          </w:tcPr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Is an assessment needed?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26B7A" w:rsidRPr="00326B7A" w:rsidRDefault="00326B7A" w:rsidP="00326B7A">
            <w:pPr>
              <w:rPr>
                <w:rFonts w:ascii="Arial" w:hAnsi="Arial" w:cs="Arial"/>
                <w:sz w:val="20"/>
                <w:szCs w:val="20"/>
              </w:rPr>
            </w:pPr>
            <w:r w:rsidRPr="00326B7A">
              <w:rPr>
                <w:rFonts w:ascii="Arial" w:hAnsi="Arial" w:cs="Arial"/>
                <w:sz w:val="20"/>
                <w:szCs w:val="20"/>
              </w:rPr>
              <w:t>(</w:t>
            </w:r>
            <w:r w:rsidR="00042225" w:rsidRPr="00326B7A">
              <w:rPr>
                <w:rFonts w:ascii="Arial" w:hAnsi="Arial" w:cs="Arial"/>
                <w:sz w:val="20"/>
                <w:szCs w:val="20"/>
              </w:rPr>
              <w:t>An</w:t>
            </w:r>
            <w:r w:rsidRPr="00326B7A">
              <w:rPr>
                <w:rFonts w:ascii="Arial" w:hAnsi="Arial" w:cs="Arial"/>
                <w:sz w:val="20"/>
                <w:szCs w:val="20"/>
              </w:rPr>
              <w:t xml:space="preserve"> assessment will be needed if there is a potential risk of injury, eg if the task falls outside the guidelines).</w:t>
            </w:r>
          </w:p>
          <w:p w:rsidR="00326B7A" w:rsidRPr="00326B7A" w:rsidRDefault="00326B7A" w:rsidP="00326B7A">
            <w:pPr>
              <w:rPr>
                <w:rFonts w:ascii="Arial" w:hAnsi="Arial" w:cs="Arial"/>
                <w:sz w:val="20"/>
                <w:szCs w:val="20"/>
              </w:rPr>
            </w:pPr>
          </w:p>
          <w:p w:rsidR="00326B7A" w:rsidRPr="00100837" w:rsidRDefault="00326B7A" w:rsidP="00326B7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0837">
              <w:rPr>
                <w:rFonts w:ascii="Arial" w:hAnsi="Arial" w:cs="Arial"/>
                <w:b/>
                <w:sz w:val="22"/>
                <w:szCs w:val="22"/>
              </w:rPr>
              <w:t>Yes</w:t>
            </w: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Pr="00326B7A" w:rsidRDefault="00B27822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  <w:r w:rsidR="00326B7A">
              <w:rPr>
                <w:rFonts w:ascii="Arial" w:hAnsi="Arial" w:cs="Arial"/>
                <w:sz w:val="22"/>
                <w:szCs w:val="22"/>
              </w:rPr>
              <w:t>Circle as appropriate</w:t>
            </w:r>
          </w:p>
        </w:tc>
      </w:tr>
    </w:tbl>
    <w:p w:rsidR="00326B7A" w:rsidRPr="00326B7A" w:rsidRDefault="00326B7A" w:rsidP="00326B7A">
      <w:pPr>
        <w:jc w:val="center"/>
        <w:rPr>
          <w:rFonts w:ascii="Arial" w:hAnsi="Arial" w:cs="Arial"/>
          <w:b/>
        </w:rPr>
      </w:pPr>
    </w:p>
    <w:p w:rsidR="00326B7A" w:rsidRDefault="00326B7A" w:rsidP="00326B7A">
      <w:pPr>
        <w:jc w:val="center"/>
        <w:rPr>
          <w:rFonts w:ascii="Arial" w:hAnsi="Arial" w:cs="Arial"/>
          <w:b/>
        </w:rPr>
      </w:pPr>
      <w:r w:rsidRPr="00326B7A">
        <w:rPr>
          <w:rFonts w:ascii="Arial" w:hAnsi="Arial" w:cs="Arial"/>
          <w:b/>
        </w:rPr>
        <w:t>If yes continue. If no the assessment need go no further.</w:t>
      </w:r>
    </w:p>
    <w:p w:rsidR="00326B7A" w:rsidRDefault="00326B7A" w:rsidP="00326B7A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261"/>
        <w:gridCol w:w="4261"/>
      </w:tblGrid>
      <w:tr w:rsidR="00326B7A">
        <w:tc>
          <w:tcPr>
            <w:tcW w:w="4261" w:type="dxa"/>
          </w:tcPr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Operation covered by this assessment (detailed description)</w:t>
            </w:r>
          </w:p>
          <w:p w:rsidR="00F377BA" w:rsidRPr="00F377BA" w:rsidRDefault="00F377B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377BA">
              <w:rPr>
                <w:rFonts w:ascii="Arial" w:hAnsi="Arial" w:cs="Arial"/>
                <w:b/>
                <w:sz w:val="22"/>
                <w:szCs w:val="22"/>
              </w:rPr>
              <w:t>Follow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Trust</w:t>
            </w:r>
            <w:r w:rsidRPr="00F377BA">
              <w:rPr>
                <w:rFonts w:ascii="Arial" w:hAnsi="Arial" w:cs="Arial"/>
                <w:b/>
                <w:sz w:val="22"/>
                <w:szCs w:val="22"/>
              </w:rPr>
              <w:t xml:space="preserve"> recommendations for CPR</w:t>
            </w:r>
            <w:r>
              <w:rPr>
                <w:rFonts w:ascii="Arial" w:hAnsi="Arial" w:cs="Arial"/>
                <w:b/>
                <w:sz w:val="22"/>
                <w:szCs w:val="22"/>
              </w:rPr>
              <w:t>- once CPR completed</w:t>
            </w:r>
          </w:p>
          <w:p w:rsidR="00F377BA" w:rsidRDefault="00F377B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Roll patient onto side</w:t>
            </w:r>
          </w:p>
          <w:p w:rsidR="00F377BA" w:rsidRDefault="00F377B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Position bed mattress as close </w:t>
            </w:r>
            <w:bookmarkStart w:id="0" w:name="_GoBack"/>
            <w:bookmarkEnd w:id="0"/>
            <w:r w:rsidR="00E265ED">
              <w:rPr>
                <w:rFonts w:ascii="Arial" w:hAnsi="Arial" w:cs="Arial"/>
                <w:b/>
                <w:sz w:val="22"/>
                <w:szCs w:val="22"/>
              </w:rPr>
              <w:t>to patient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as possible.</w:t>
            </w:r>
          </w:p>
          <w:p w:rsidR="00F377BA" w:rsidRDefault="00F377B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If patient able to assist verbally guide and assist them onto the mattress, if not use pat slide and bed sheet to move patient onto mattress.</w:t>
            </w:r>
          </w:p>
          <w:p w:rsidR="00F377BA" w:rsidRDefault="00313CE0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Then </w:t>
            </w:r>
            <w:r w:rsidR="00F377BA">
              <w:rPr>
                <w:rFonts w:ascii="Arial" w:hAnsi="Arial" w:cs="Arial"/>
                <w:b/>
                <w:sz w:val="22"/>
                <w:szCs w:val="22"/>
              </w:rPr>
              <w:t>Follow ski sheet evacuation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RA/SOP</w:t>
            </w:r>
            <w:r w:rsidR="00F377BA">
              <w:rPr>
                <w:rFonts w:ascii="Arial" w:hAnsi="Arial" w:cs="Arial"/>
                <w:b/>
                <w:sz w:val="22"/>
                <w:szCs w:val="22"/>
              </w:rPr>
              <w:t xml:space="preserve"> to take patient down stairs to full landing area.</w:t>
            </w:r>
          </w:p>
          <w:p w:rsidR="00F377BA" w:rsidRDefault="00F377B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Use appropriate floor recovery hoist </w:t>
            </w:r>
            <w:r w:rsidR="00313CE0">
              <w:rPr>
                <w:rFonts w:ascii="Arial" w:hAnsi="Arial" w:cs="Arial"/>
                <w:b/>
                <w:sz w:val="22"/>
                <w:szCs w:val="22"/>
              </w:rPr>
              <w:t>RA and SOP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Locations:</w:t>
            </w:r>
          </w:p>
          <w:p w:rsidR="00326B7A" w:rsidRDefault="00EC67B3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NDDH</w:t>
            </w:r>
            <w:r w:rsidR="00313CE0">
              <w:rPr>
                <w:rFonts w:ascii="Arial" w:hAnsi="Arial" w:cs="Arial"/>
                <w:b/>
                <w:sz w:val="22"/>
                <w:szCs w:val="22"/>
              </w:rPr>
              <w:t xml:space="preserve"> / Community hospitals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Personnel involved:</w:t>
            </w:r>
          </w:p>
          <w:p w:rsidR="006C4F48" w:rsidRPr="006C4F48" w:rsidRDefault="00F66C44" w:rsidP="006C4F4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153F9">
              <w:rPr>
                <w:rFonts w:ascii="Arial" w:hAnsi="Arial" w:cs="Arial"/>
                <w:b/>
                <w:sz w:val="22"/>
                <w:szCs w:val="22"/>
              </w:rPr>
              <w:t>All clinical</w:t>
            </w:r>
            <w:r w:rsidR="00344E8A" w:rsidRPr="004153F9">
              <w:rPr>
                <w:rFonts w:ascii="Arial" w:hAnsi="Arial" w:cs="Arial"/>
                <w:b/>
                <w:sz w:val="22"/>
                <w:szCs w:val="22"/>
              </w:rPr>
              <w:t xml:space="preserve"> staff </w:t>
            </w:r>
            <w:r w:rsidR="00F377BA">
              <w:rPr>
                <w:rFonts w:ascii="Arial" w:hAnsi="Arial" w:cs="Arial"/>
                <w:b/>
                <w:sz w:val="22"/>
                <w:szCs w:val="22"/>
              </w:rPr>
              <w:t>: minimum of three</w:t>
            </w:r>
            <w:r w:rsidRPr="004153F9">
              <w:rPr>
                <w:rFonts w:ascii="Arial" w:hAnsi="Arial" w:cs="Arial"/>
                <w:b/>
                <w:sz w:val="22"/>
                <w:szCs w:val="22"/>
              </w:rPr>
              <w:t xml:space="preserve"> staff to undertake recovery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313CE0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 of assessment:</w:t>
            </w:r>
            <w:r w:rsidR="00F377BA">
              <w:rPr>
                <w:rFonts w:ascii="Arial" w:hAnsi="Arial" w:cs="Arial"/>
                <w:b/>
                <w:sz w:val="22"/>
                <w:szCs w:val="22"/>
              </w:rPr>
              <w:t>5.11</w:t>
            </w:r>
            <w:r w:rsidR="00344E8A" w:rsidRPr="00344E8A">
              <w:rPr>
                <w:rFonts w:ascii="Arial" w:hAnsi="Arial" w:cs="Arial"/>
                <w:b/>
                <w:sz w:val="22"/>
                <w:szCs w:val="22"/>
              </w:rPr>
              <w:t>.12</w:t>
            </w:r>
          </w:p>
        </w:tc>
        <w:tc>
          <w:tcPr>
            <w:tcW w:w="4261" w:type="dxa"/>
          </w:tcPr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Diagrams (other information including existing control measures)</w:t>
            </w:r>
            <w:r w:rsidR="00042225">
              <w:rPr>
                <w:rFonts w:ascii="Arial" w:hAnsi="Arial" w:cs="Arial"/>
                <w:sz w:val="22"/>
                <w:szCs w:val="22"/>
              </w:rPr>
              <w:t>:</w:t>
            </w:r>
            <w:r w:rsidRPr="00326B7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31E29" w:rsidRDefault="00331E29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9A2353" w:rsidRDefault="009A2353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F377BA">
              <w:rPr>
                <w:rFonts w:ascii="Arial" w:hAnsi="Arial" w:cs="Arial"/>
                <w:sz w:val="22"/>
                <w:szCs w:val="22"/>
                <w:highlight w:val="yellow"/>
              </w:rPr>
              <w:t>See attached SOP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6C4F48" w:rsidRDefault="006C4F48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6C4F48" w:rsidRPr="00326B7A" w:rsidRDefault="006C4F48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326B7A" w:rsidRDefault="00326B7A" w:rsidP="00326B7A">
      <w:pPr>
        <w:rPr>
          <w:rFonts w:ascii="Arial" w:hAnsi="Arial" w:cs="Arial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522"/>
      </w:tblGrid>
      <w:tr w:rsidR="00326B7A">
        <w:tc>
          <w:tcPr>
            <w:tcW w:w="8522" w:type="dxa"/>
          </w:tcPr>
          <w:p w:rsidR="00326B7A" w:rsidRDefault="00326B7A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Overall assessment of the risk of injury </w:t>
            </w:r>
            <w:r w:rsidR="00313CE0">
              <w:rPr>
                <w:rFonts w:ascii="Arial" w:hAnsi="Arial" w:cs="Arial"/>
                <w:b/>
              </w:rPr>
              <w:t>-</w:t>
            </w:r>
            <w:r>
              <w:rPr>
                <w:rFonts w:ascii="Arial" w:hAnsi="Arial" w:cs="Arial"/>
                <w:b/>
              </w:rPr>
              <w:t xml:space="preserve">     </w:t>
            </w:r>
            <w:r w:rsidR="009A2353">
              <w:rPr>
                <w:rFonts w:ascii="Arial" w:hAnsi="Arial" w:cs="Arial"/>
                <w:b/>
              </w:rPr>
              <w:t>High</w:t>
            </w:r>
          </w:p>
          <w:p w:rsidR="00B27822" w:rsidRDefault="00B27822" w:rsidP="00326B7A">
            <w:pPr>
              <w:rPr>
                <w:rFonts w:ascii="Arial" w:hAnsi="Arial" w:cs="Arial"/>
              </w:rPr>
            </w:pPr>
          </w:p>
          <w:p w:rsidR="00B27822" w:rsidRDefault="00B27822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Make your overall assessment </w:t>
            </w:r>
            <w:r>
              <w:rPr>
                <w:rFonts w:ascii="Arial" w:hAnsi="Arial" w:cs="Arial"/>
                <w:b/>
              </w:rPr>
              <w:t xml:space="preserve">after </w:t>
            </w:r>
            <w:r>
              <w:rPr>
                <w:rFonts w:ascii="Arial" w:hAnsi="Arial" w:cs="Arial"/>
              </w:rPr>
              <w:t>you have completed Section B.</w:t>
            </w:r>
          </w:p>
          <w:p w:rsidR="00B27822" w:rsidRPr="00B27822" w:rsidRDefault="00B27822" w:rsidP="00326B7A">
            <w:pPr>
              <w:rPr>
                <w:rFonts w:ascii="Arial" w:hAnsi="Arial" w:cs="Arial"/>
              </w:rPr>
            </w:pPr>
          </w:p>
        </w:tc>
      </w:tr>
    </w:tbl>
    <w:p w:rsidR="00326B7A" w:rsidRDefault="00326B7A" w:rsidP="00326B7A">
      <w:pPr>
        <w:rPr>
          <w:rFonts w:ascii="Arial" w:hAnsi="Arial" w:cs="Arial"/>
        </w:rPr>
      </w:pPr>
    </w:p>
    <w:p w:rsidR="00654812" w:rsidRDefault="00654812" w:rsidP="00326B7A">
      <w:pPr>
        <w:rPr>
          <w:rFonts w:ascii="Arial" w:hAnsi="Arial" w:cs="Arial"/>
        </w:rPr>
        <w:sectPr w:rsidR="00654812">
          <w:footerReference w:type="even" r:id="rId7"/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:rsidR="00AA76B7" w:rsidRDefault="00AA76B7" w:rsidP="00326B7A">
      <w:pPr>
        <w:rPr>
          <w:rFonts w:ascii="Arial" w:hAnsi="Arial" w:cs="Arial"/>
          <w:b/>
          <w:sz w:val="22"/>
          <w:szCs w:val="22"/>
        </w:rPr>
      </w:pPr>
    </w:p>
    <w:p w:rsidR="00654812" w:rsidRPr="00484A6B" w:rsidRDefault="00654812" w:rsidP="00326B7A">
      <w:pPr>
        <w:rPr>
          <w:rFonts w:ascii="Arial" w:hAnsi="Arial" w:cs="Arial"/>
          <w:b/>
          <w:sz w:val="22"/>
          <w:szCs w:val="22"/>
        </w:rPr>
      </w:pPr>
      <w:r w:rsidRPr="00484A6B">
        <w:rPr>
          <w:rFonts w:ascii="Arial" w:hAnsi="Arial" w:cs="Arial"/>
          <w:b/>
          <w:sz w:val="22"/>
          <w:szCs w:val="22"/>
        </w:rPr>
        <w:t>Section B: Lifting and carrying - More detailed assessment, where necessary</w:t>
      </w:r>
    </w:p>
    <w:p w:rsidR="00503C97" w:rsidRPr="00484A6B" w:rsidRDefault="00503C97" w:rsidP="00326B7A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888"/>
        <w:gridCol w:w="720"/>
        <w:gridCol w:w="698"/>
        <w:gridCol w:w="705"/>
        <w:gridCol w:w="4701"/>
        <w:gridCol w:w="3462"/>
      </w:tblGrid>
      <w:tr w:rsidR="00503C97" w:rsidRPr="00484A6B">
        <w:trPr>
          <w:trHeight w:val="1080"/>
        </w:trPr>
        <w:tc>
          <w:tcPr>
            <w:tcW w:w="3888" w:type="dxa"/>
            <w:vMerge w:val="restart"/>
          </w:tcPr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Questions to consider:</w:t>
            </w:r>
          </w:p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23" w:type="dxa"/>
            <w:gridSpan w:val="3"/>
          </w:tcPr>
          <w:p w:rsidR="00503C97" w:rsidRPr="00484A6B" w:rsidRDefault="00503C97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503C97" w:rsidRPr="00484A6B" w:rsidRDefault="00503C97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If yes, tick appropriate level of risk</w:t>
            </w:r>
          </w:p>
        </w:tc>
        <w:tc>
          <w:tcPr>
            <w:tcW w:w="4701" w:type="dxa"/>
            <w:vMerge w:val="restart"/>
          </w:tcPr>
          <w:p w:rsidR="00503C97" w:rsidRPr="00484A6B" w:rsidRDefault="00503C97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503C97" w:rsidRPr="00484A6B" w:rsidRDefault="00503C97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Problems occurring from the task</w:t>
            </w:r>
          </w:p>
          <w:p w:rsidR="00503C97" w:rsidRPr="00484A6B" w:rsidRDefault="00503C97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(make rough notes in this column in preparation for the possible remedial action to be taken)</w:t>
            </w:r>
          </w:p>
        </w:tc>
        <w:tc>
          <w:tcPr>
            <w:tcW w:w="3462" w:type="dxa"/>
            <w:vMerge w:val="restart"/>
          </w:tcPr>
          <w:p w:rsidR="00503C97" w:rsidRPr="00484A6B" w:rsidRDefault="00503C97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503C97" w:rsidRPr="00484A6B" w:rsidRDefault="00042225" w:rsidP="0004222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Possible remedial action</w:t>
            </w:r>
            <w:r w:rsidR="00503C97" w:rsidRPr="00484A6B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2F3B0F" w:rsidRPr="00484A6B" w:rsidRDefault="00503C97" w:rsidP="0004222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84A6B">
              <w:rPr>
                <w:rFonts w:ascii="Arial" w:hAnsi="Arial" w:cs="Arial"/>
                <w:sz w:val="22"/>
                <w:szCs w:val="22"/>
              </w:rPr>
              <w:t>eg</w:t>
            </w:r>
            <w:proofErr w:type="gramEnd"/>
            <w:r w:rsidRPr="00484A6B">
              <w:rPr>
                <w:rFonts w:ascii="Arial" w:hAnsi="Arial" w:cs="Arial"/>
                <w:sz w:val="22"/>
                <w:szCs w:val="22"/>
              </w:rPr>
              <w:t xml:space="preserve"> changes that need to be made to the task, load, working environment etc. Who needs to be involved in implementing the changes</w:t>
            </w:r>
            <w:r w:rsidR="002F3B0F" w:rsidRPr="00484A6B">
              <w:rPr>
                <w:rFonts w:ascii="Arial" w:hAnsi="Arial" w:cs="Arial"/>
                <w:sz w:val="22"/>
                <w:szCs w:val="22"/>
              </w:rPr>
              <w:t>?</w:t>
            </w:r>
          </w:p>
        </w:tc>
      </w:tr>
      <w:tr w:rsidR="00503C97" w:rsidRPr="00484A6B">
        <w:trPr>
          <w:trHeight w:val="399"/>
        </w:trPr>
        <w:tc>
          <w:tcPr>
            <w:tcW w:w="3888" w:type="dxa"/>
            <w:vMerge/>
          </w:tcPr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503C97" w:rsidRPr="00484A6B" w:rsidRDefault="00503C97" w:rsidP="002F3B0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Low</w:t>
            </w:r>
          </w:p>
        </w:tc>
        <w:tc>
          <w:tcPr>
            <w:tcW w:w="698" w:type="dxa"/>
          </w:tcPr>
          <w:p w:rsidR="00503C97" w:rsidRPr="00484A6B" w:rsidRDefault="00503C97" w:rsidP="002F3B0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Med</w:t>
            </w:r>
          </w:p>
        </w:tc>
        <w:tc>
          <w:tcPr>
            <w:tcW w:w="705" w:type="dxa"/>
          </w:tcPr>
          <w:p w:rsidR="00503C97" w:rsidRPr="00484A6B" w:rsidRDefault="00503C97" w:rsidP="002F3B0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Hig</w:t>
            </w:r>
            <w:r w:rsidR="002F3B0F" w:rsidRPr="00484A6B">
              <w:rPr>
                <w:rFonts w:ascii="Arial" w:hAnsi="Arial" w:cs="Arial"/>
                <w:b/>
                <w:sz w:val="22"/>
                <w:szCs w:val="22"/>
              </w:rPr>
              <w:t>h</w:t>
            </w:r>
          </w:p>
        </w:tc>
        <w:tc>
          <w:tcPr>
            <w:tcW w:w="4701" w:type="dxa"/>
            <w:vMerge/>
          </w:tcPr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Do</w:t>
            </w:r>
            <w:r w:rsidRPr="00484A6B">
              <w:rPr>
                <w:rFonts w:ascii="Arial" w:hAnsi="Arial" w:cs="Arial"/>
                <w:b/>
                <w:sz w:val="22"/>
                <w:szCs w:val="22"/>
              </w:rPr>
              <w:t xml:space="preserve"> the tasks </w:t>
            </w:r>
            <w:r w:rsidRPr="00484A6B">
              <w:rPr>
                <w:rFonts w:ascii="Arial" w:hAnsi="Arial" w:cs="Arial"/>
                <w:sz w:val="22"/>
                <w:szCs w:val="22"/>
              </w:rPr>
              <w:t>involve:</w:t>
            </w:r>
          </w:p>
        </w:tc>
        <w:tc>
          <w:tcPr>
            <w:tcW w:w="720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 w:val="restart"/>
          </w:tcPr>
          <w:p w:rsidR="0091368B" w:rsidRPr="0091368B" w:rsidRDefault="0091368B" w:rsidP="00326B7A">
            <w:pPr>
              <w:rPr>
                <w:rFonts w:ascii="Arial" w:hAnsi="Arial" w:cs="Arial"/>
                <w:sz w:val="20"/>
                <w:szCs w:val="20"/>
              </w:rPr>
            </w:pPr>
          </w:p>
          <w:p w:rsidR="00FC6110" w:rsidRPr="0091368B" w:rsidRDefault="00FC6110" w:rsidP="00326B7A">
            <w:pPr>
              <w:rPr>
                <w:rFonts w:ascii="Arial" w:hAnsi="Arial" w:cs="Arial"/>
                <w:sz w:val="20"/>
                <w:szCs w:val="20"/>
              </w:rPr>
            </w:pPr>
          </w:p>
          <w:p w:rsidR="009A2353" w:rsidRDefault="009A2353" w:rsidP="00326B7A">
            <w:pPr>
              <w:rPr>
                <w:rFonts w:ascii="Arial" w:hAnsi="Arial" w:cs="Arial"/>
                <w:sz w:val="20"/>
                <w:szCs w:val="20"/>
              </w:rPr>
            </w:pPr>
          </w:p>
          <w:p w:rsidR="00FC6110" w:rsidRPr="0091368B" w:rsidRDefault="009A2353" w:rsidP="00326B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Confined space </w:t>
            </w:r>
            <w:r w:rsidR="00F377BA">
              <w:rPr>
                <w:rFonts w:ascii="Arial" w:hAnsi="Arial" w:cs="Arial"/>
                <w:sz w:val="20"/>
                <w:szCs w:val="20"/>
              </w:rPr>
              <w:t xml:space="preserve">on the stairs/half landing </w:t>
            </w:r>
            <w:r>
              <w:rPr>
                <w:rFonts w:ascii="Arial" w:hAnsi="Arial" w:cs="Arial"/>
                <w:sz w:val="20"/>
                <w:szCs w:val="20"/>
              </w:rPr>
              <w:t>means that staff involved are vulnerable as trying to manoeuvre in space which constrains normal movement</w:t>
            </w:r>
          </w:p>
          <w:p w:rsidR="00FC6110" w:rsidRPr="0091368B" w:rsidRDefault="00FC6110" w:rsidP="00326B7A">
            <w:pPr>
              <w:rPr>
                <w:rFonts w:ascii="Arial" w:hAnsi="Arial" w:cs="Arial"/>
                <w:sz w:val="20"/>
                <w:szCs w:val="20"/>
              </w:rPr>
            </w:pPr>
          </w:p>
          <w:p w:rsidR="00FC6110" w:rsidRPr="0091368B" w:rsidRDefault="00FC6110" w:rsidP="00326B7A">
            <w:pPr>
              <w:rPr>
                <w:rFonts w:ascii="Arial" w:hAnsi="Arial" w:cs="Arial"/>
                <w:sz w:val="20"/>
                <w:szCs w:val="20"/>
              </w:rPr>
            </w:pPr>
            <w:r w:rsidRPr="0091368B">
              <w:rPr>
                <w:rFonts w:ascii="Arial" w:hAnsi="Arial" w:cs="Arial"/>
                <w:sz w:val="20"/>
                <w:szCs w:val="20"/>
              </w:rPr>
              <w:t>Patients can be unpredictable</w:t>
            </w:r>
            <w:r w:rsidR="000B2AF6" w:rsidRPr="0091368B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FC6110" w:rsidRPr="0091368B" w:rsidRDefault="00FC6110" w:rsidP="00326B7A">
            <w:pPr>
              <w:rPr>
                <w:rFonts w:ascii="Arial" w:hAnsi="Arial" w:cs="Arial"/>
                <w:sz w:val="20"/>
                <w:szCs w:val="20"/>
              </w:rPr>
            </w:pPr>
            <w:r w:rsidRPr="0091368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FC6110" w:rsidRPr="0091368B" w:rsidRDefault="00FC6110" w:rsidP="00326B7A">
            <w:pPr>
              <w:rPr>
                <w:rFonts w:ascii="Arial" w:hAnsi="Arial" w:cs="Arial"/>
                <w:sz w:val="20"/>
                <w:szCs w:val="20"/>
              </w:rPr>
            </w:pPr>
            <w:r w:rsidRPr="0091368B">
              <w:rPr>
                <w:rFonts w:ascii="Arial" w:hAnsi="Arial" w:cs="Arial"/>
                <w:sz w:val="20"/>
                <w:szCs w:val="20"/>
              </w:rPr>
              <w:t xml:space="preserve">Staff may be </w:t>
            </w:r>
            <w:r w:rsidR="006A075A">
              <w:rPr>
                <w:rFonts w:ascii="Arial" w:hAnsi="Arial" w:cs="Arial"/>
                <w:sz w:val="20"/>
                <w:szCs w:val="20"/>
              </w:rPr>
              <w:t>stressed as trying to move patient quickly in order to assist them.</w:t>
            </w:r>
          </w:p>
          <w:p w:rsidR="00FC6110" w:rsidRPr="0091368B" w:rsidRDefault="00FC6110" w:rsidP="00326B7A">
            <w:pPr>
              <w:rPr>
                <w:rFonts w:ascii="Arial" w:hAnsi="Arial" w:cs="Arial"/>
                <w:sz w:val="20"/>
                <w:szCs w:val="20"/>
              </w:rPr>
            </w:pPr>
          </w:p>
          <w:p w:rsidR="000B1519" w:rsidRPr="009A2353" w:rsidRDefault="009A2353" w:rsidP="00326B7A">
            <w:pPr>
              <w:rPr>
                <w:rFonts w:ascii="Arial" w:hAnsi="Arial" w:cs="Arial"/>
                <w:sz w:val="20"/>
                <w:szCs w:val="20"/>
              </w:rPr>
            </w:pPr>
            <w:r w:rsidRPr="009A2353">
              <w:rPr>
                <w:rFonts w:ascii="Arial" w:hAnsi="Arial" w:cs="Arial"/>
                <w:sz w:val="20"/>
                <w:szCs w:val="20"/>
              </w:rPr>
              <w:t>Patient may be in distress, pain or unconscious</w:t>
            </w:r>
            <w:r>
              <w:rPr>
                <w:rFonts w:ascii="Arial" w:hAnsi="Arial" w:cs="Arial"/>
                <w:sz w:val="20"/>
                <w:szCs w:val="20"/>
              </w:rPr>
              <w:t xml:space="preserve"> which may add to the </w:t>
            </w:r>
            <w:r w:rsidR="006A075A">
              <w:rPr>
                <w:rFonts w:ascii="Arial" w:hAnsi="Arial" w:cs="Arial"/>
                <w:sz w:val="20"/>
                <w:szCs w:val="20"/>
              </w:rPr>
              <w:t>stress of the situation</w:t>
            </w:r>
          </w:p>
          <w:p w:rsidR="000B1519" w:rsidRDefault="000B1519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6A075A" w:rsidRDefault="006B236E" w:rsidP="00326B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Staff will feel under pressure to get patient of</w:t>
            </w:r>
            <w:r w:rsidR="00D77463">
              <w:rPr>
                <w:rFonts w:ascii="Arial" w:hAnsi="Arial" w:cs="Arial"/>
                <w:sz w:val="20"/>
                <w:szCs w:val="20"/>
              </w:rPr>
              <w:t>f the st</w:t>
            </w:r>
            <w:r w:rsidR="00F377BA">
              <w:rPr>
                <w:rFonts w:ascii="Arial" w:hAnsi="Arial" w:cs="Arial"/>
                <w:sz w:val="20"/>
                <w:szCs w:val="20"/>
              </w:rPr>
              <w:t>airs</w:t>
            </w:r>
            <w:r>
              <w:rPr>
                <w:rFonts w:ascii="Arial" w:hAnsi="Arial" w:cs="Arial"/>
                <w:sz w:val="20"/>
                <w:szCs w:val="20"/>
              </w:rPr>
              <w:t xml:space="preserve"> quickly to be able to </w:t>
            </w:r>
            <w:r w:rsidR="00F377BA">
              <w:rPr>
                <w:rFonts w:ascii="Arial" w:hAnsi="Arial" w:cs="Arial"/>
                <w:sz w:val="20"/>
                <w:szCs w:val="20"/>
              </w:rPr>
              <w:t>stabilise</w:t>
            </w:r>
            <w:r>
              <w:rPr>
                <w:rFonts w:ascii="Arial" w:hAnsi="Arial" w:cs="Arial"/>
                <w:sz w:val="20"/>
                <w:szCs w:val="20"/>
              </w:rPr>
              <w:t xml:space="preserve"> the patient</w:t>
            </w:r>
            <w:r w:rsidR="00F377BA">
              <w:rPr>
                <w:rFonts w:ascii="Arial" w:hAnsi="Arial" w:cs="Arial"/>
                <w:sz w:val="20"/>
                <w:szCs w:val="20"/>
              </w:rPr>
              <w:t xml:space="preserve"> further if CPR successful</w:t>
            </w:r>
          </w:p>
          <w:p w:rsidR="006A075A" w:rsidRDefault="006A075A" w:rsidP="00326B7A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326B7A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326B7A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0B1519" w:rsidP="00326B7A">
            <w:pPr>
              <w:rPr>
                <w:rFonts w:ascii="Arial" w:hAnsi="Arial" w:cs="Arial"/>
                <w:sz w:val="20"/>
                <w:szCs w:val="20"/>
              </w:rPr>
            </w:pPr>
            <w:r w:rsidRPr="000B1519">
              <w:rPr>
                <w:rFonts w:ascii="Arial" w:hAnsi="Arial" w:cs="Arial"/>
                <w:sz w:val="20"/>
                <w:szCs w:val="20"/>
              </w:rPr>
              <w:t>Patients size and weight varies greatly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  <w:p w:rsidR="006D0757" w:rsidRDefault="006D0757" w:rsidP="00326B7A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Pr="009A2353" w:rsidRDefault="006A075A" w:rsidP="006A075A">
            <w:pPr>
              <w:rPr>
                <w:rFonts w:ascii="Arial" w:hAnsi="Arial" w:cs="Arial"/>
                <w:sz w:val="20"/>
                <w:szCs w:val="20"/>
              </w:rPr>
            </w:pPr>
            <w:r w:rsidRPr="009A2353">
              <w:rPr>
                <w:rFonts w:ascii="Arial" w:hAnsi="Arial" w:cs="Arial"/>
                <w:sz w:val="20"/>
                <w:szCs w:val="20"/>
              </w:rPr>
              <w:t>Patient may be in distress, pain or unconscious</w:t>
            </w:r>
            <w:r>
              <w:rPr>
                <w:rFonts w:ascii="Arial" w:hAnsi="Arial" w:cs="Arial"/>
                <w:sz w:val="20"/>
                <w:szCs w:val="20"/>
              </w:rPr>
              <w:t xml:space="preserve"> which may add to the stress of the situation</w:t>
            </w:r>
          </w:p>
          <w:p w:rsidR="006A075A" w:rsidRPr="000B1519" w:rsidRDefault="006A075A" w:rsidP="00326B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2" w:type="dxa"/>
            <w:vMerge w:val="restart"/>
          </w:tcPr>
          <w:p w:rsidR="006A075A" w:rsidRDefault="00FC6110" w:rsidP="00326B7A">
            <w:pPr>
              <w:rPr>
                <w:rFonts w:ascii="Arial" w:hAnsi="Arial" w:cs="Arial"/>
                <w:sz w:val="20"/>
                <w:szCs w:val="20"/>
              </w:rPr>
            </w:pPr>
            <w:r w:rsidRPr="000B2AF6">
              <w:rPr>
                <w:rFonts w:ascii="Arial" w:hAnsi="Arial" w:cs="Arial"/>
                <w:sz w:val="20"/>
                <w:szCs w:val="20"/>
              </w:rPr>
              <w:t>Ensure s</w:t>
            </w:r>
            <w:r w:rsidR="00A81701">
              <w:rPr>
                <w:rFonts w:ascii="Arial" w:hAnsi="Arial" w:cs="Arial"/>
                <w:sz w:val="20"/>
                <w:szCs w:val="20"/>
              </w:rPr>
              <w:t xml:space="preserve">tandard </w:t>
            </w:r>
            <w:r w:rsidR="0085387D">
              <w:rPr>
                <w:rFonts w:ascii="Arial" w:hAnsi="Arial" w:cs="Arial"/>
                <w:sz w:val="20"/>
                <w:szCs w:val="20"/>
              </w:rPr>
              <w:t xml:space="preserve">operative procedure is </w:t>
            </w:r>
            <w:r w:rsidR="001F423C" w:rsidRPr="000B2AF6">
              <w:rPr>
                <w:rFonts w:ascii="Arial" w:hAnsi="Arial" w:cs="Arial"/>
                <w:sz w:val="20"/>
                <w:szCs w:val="20"/>
              </w:rPr>
              <w:t xml:space="preserve">followed </w:t>
            </w:r>
            <w:r w:rsidR="006A075A">
              <w:rPr>
                <w:rFonts w:ascii="Arial" w:hAnsi="Arial" w:cs="Arial"/>
                <w:sz w:val="20"/>
                <w:szCs w:val="20"/>
              </w:rPr>
              <w:t>–This should be practised regularly</w:t>
            </w:r>
          </w:p>
          <w:p w:rsidR="00FC6110" w:rsidRPr="000B2AF6" w:rsidRDefault="006A075A" w:rsidP="00326B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91368B">
              <w:rPr>
                <w:rFonts w:ascii="Arial" w:hAnsi="Arial" w:cs="Arial"/>
                <w:sz w:val="20"/>
                <w:szCs w:val="20"/>
              </w:rPr>
              <w:t>attached to risk assessment)</w:t>
            </w:r>
          </w:p>
          <w:p w:rsidR="00AA76B7" w:rsidRDefault="00AA76B7" w:rsidP="00326B7A">
            <w:pPr>
              <w:rPr>
                <w:rFonts w:ascii="Arial" w:hAnsi="Arial" w:cs="Arial"/>
                <w:sz w:val="20"/>
                <w:szCs w:val="20"/>
              </w:rPr>
            </w:pPr>
          </w:p>
          <w:p w:rsidR="00FC6110" w:rsidRDefault="00FC6110" w:rsidP="00326B7A">
            <w:pPr>
              <w:rPr>
                <w:rFonts w:ascii="Arial" w:hAnsi="Arial" w:cs="Arial"/>
                <w:sz w:val="20"/>
                <w:szCs w:val="20"/>
              </w:rPr>
            </w:pPr>
            <w:r w:rsidRPr="000B2AF6">
              <w:rPr>
                <w:rFonts w:ascii="Arial" w:hAnsi="Arial" w:cs="Arial"/>
                <w:sz w:val="20"/>
                <w:szCs w:val="20"/>
              </w:rPr>
              <w:t>Communicate with patient</w:t>
            </w:r>
            <w:r w:rsidR="00D77463">
              <w:rPr>
                <w:rFonts w:ascii="Arial" w:hAnsi="Arial" w:cs="Arial"/>
                <w:sz w:val="20"/>
                <w:szCs w:val="20"/>
              </w:rPr>
              <w:t xml:space="preserve"> and team</w:t>
            </w:r>
            <w:r w:rsidR="000B2AF6" w:rsidRPr="000B2AF6">
              <w:rPr>
                <w:rFonts w:ascii="Arial" w:hAnsi="Arial" w:cs="Arial"/>
                <w:sz w:val="20"/>
                <w:szCs w:val="20"/>
              </w:rPr>
              <w:t xml:space="preserve"> and assess their condition as you go</w:t>
            </w:r>
            <w:r w:rsidR="0091368B">
              <w:rPr>
                <w:rFonts w:ascii="Arial" w:hAnsi="Arial" w:cs="Arial"/>
                <w:sz w:val="20"/>
                <w:szCs w:val="20"/>
              </w:rPr>
              <w:t>;</w:t>
            </w:r>
            <w:r w:rsidRPr="000B2AF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A075A">
              <w:rPr>
                <w:rFonts w:ascii="Arial" w:hAnsi="Arial" w:cs="Arial"/>
                <w:sz w:val="20"/>
                <w:szCs w:val="20"/>
              </w:rPr>
              <w:t xml:space="preserve">Call for </w:t>
            </w:r>
            <w:r w:rsidRPr="000B2AF6">
              <w:rPr>
                <w:rFonts w:ascii="Arial" w:hAnsi="Arial" w:cs="Arial"/>
                <w:sz w:val="20"/>
                <w:szCs w:val="20"/>
              </w:rPr>
              <w:t>a</w:t>
            </w:r>
            <w:r w:rsidR="006A075A">
              <w:rPr>
                <w:rFonts w:ascii="Arial" w:hAnsi="Arial" w:cs="Arial"/>
                <w:sz w:val="20"/>
                <w:szCs w:val="20"/>
              </w:rPr>
              <w:t>ssistance.</w:t>
            </w:r>
          </w:p>
          <w:p w:rsidR="006A075A" w:rsidRPr="000B2AF6" w:rsidRDefault="006A075A" w:rsidP="00326B7A">
            <w:pPr>
              <w:rPr>
                <w:rFonts w:ascii="Arial" w:hAnsi="Arial" w:cs="Arial"/>
                <w:sz w:val="20"/>
                <w:szCs w:val="20"/>
              </w:rPr>
            </w:pPr>
          </w:p>
          <w:p w:rsidR="0091368B" w:rsidRPr="000B2AF6" w:rsidRDefault="006A075A" w:rsidP="00326B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</w:t>
            </w:r>
            <w:r w:rsidR="00D77463">
              <w:rPr>
                <w:rFonts w:ascii="Arial" w:hAnsi="Arial" w:cs="Arial"/>
                <w:sz w:val="20"/>
                <w:szCs w:val="20"/>
              </w:rPr>
              <w:t xml:space="preserve"> three</w:t>
            </w:r>
            <w:r w:rsidR="00643E75" w:rsidRPr="000B2AF6">
              <w:rPr>
                <w:rFonts w:ascii="Arial" w:hAnsi="Arial" w:cs="Arial"/>
                <w:sz w:val="20"/>
                <w:szCs w:val="20"/>
              </w:rPr>
              <w:t xml:space="preserve"> staff required. </w:t>
            </w:r>
            <w:r w:rsidR="000B2AF6" w:rsidRPr="000B2AF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Third helper could get hoist and bed ready to get patient onto after recovered from </w:t>
            </w:r>
            <w:r w:rsidR="00D77463">
              <w:rPr>
                <w:rFonts w:ascii="Arial" w:hAnsi="Arial" w:cs="Arial"/>
                <w:sz w:val="20"/>
                <w:szCs w:val="20"/>
              </w:rPr>
              <w:t>stairs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:rsidR="00643E75" w:rsidRPr="0091368B" w:rsidRDefault="00643E75" w:rsidP="001F423C">
            <w:pPr>
              <w:rPr>
                <w:rFonts w:ascii="Arial" w:hAnsi="Arial" w:cs="Arial"/>
                <w:sz w:val="20"/>
                <w:szCs w:val="20"/>
              </w:rPr>
            </w:pPr>
          </w:p>
          <w:p w:rsidR="00F66C44" w:rsidRDefault="00F66C44" w:rsidP="001F423C">
            <w:pPr>
              <w:rPr>
                <w:rFonts w:ascii="Arial" w:hAnsi="Arial" w:cs="Arial"/>
                <w:sz w:val="20"/>
                <w:szCs w:val="20"/>
              </w:rPr>
            </w:pPr>
          </w:p>
          <w:p w:rsidR="00F66C44" w:rsidRDefault="00F66C44" w:rsidP="001F423C">
            <w:pPr>
              <w:rPr>
                <w:rFonts w:ascii="Arial" w:hAnsi="Arial" w:cs="Arial"/>
                <w:sz w:val="20"/>
                <w:szCs w:val="20"/>
              </w:rPr>
            </w:pPr>
          </w:p>
          <w:p w:rsidR="00F66C44" w:rsidRDefault="00F66C44" w:rsidP="001F423C">
            <w:pPr>
              <w:rPr>
                <w:rFonts w:ascii="Arial" w:hAnsi="Arial" w:cs="Arial"/>
                <w:sz w:val="20"/>
                <w:szCs w:val="20"/>
              </w:rPr>
            </w:pPr>
          </w:p>
          <w:p w:rsidR="00F66C44" w:rsidRDefault="00F66C44" w:rsidP="001F423C">
            <w:pPr>
              <w:rPr>
                <w:rFonts w:ascii="Arial" w:hAnsi="Arial" w:cs="Arial"/>
                <w:sz w:val="20"/>
                <w:szCs w:val="20"/>
              </w:rPr>
            </w:pPr>
          </w:p>
          <w:p w:rsidR="00F66C44" w:rsidRDefault="00F66C44" w:rsidP="001F423C">
            <w:pPr>
              <w:rPr>
                <w:rFonts w:ascii="Arial" w:hAnsi="Arial" w:cs="Arial"/>
                <w:sz w:val="20"/>
                <w:szCs w:val="20"/>
              </w:rPr>
            </w:pPr>
          </w:p>
          <w:p w:rsidR="00F66C44" w:rsidRDefault="00F66C44" w:rsidP="001F423C">
            <w:pPr>
              <w:rPr>
                <w:rFonts w:ascii="Arial" w:hAnsi="Arial" w:cs="Arial"/>
                <w:sz w:val="20"/>
                <w:szCs w:val="20"/>
              </w:rPr>
            </w:pPr>
          </w:p>
          <w:p w:rsidR="00D77463" w:rsidRDefault="00D77463" w:rsidP="001F423C">
            <w:pPr>
              <w:rPr>
                <w:rFonts w:ascii="Arial" w:hAnsi="Arial" w:cs="Arial"/>
                <w:sz w:val="20"/>
                <w:szCs w:val="20"/>
              </w:rPr>
            </w:pPr>
          </w:p>
          <w:p w:rsidR="00D77463" w:rsidRDefault="00D77463" w:rsidP="001F423C">
            <w:pPr>
              <w:rPr>
                <w:rFonts w:ascii="Arial" w:hAnsi="Arial" w:cs="Arial"/>
                <w:sz w:val="20"/>
                <w:szCs w:val="20"/>
              </w:rPr>
            </w:pPr>
          </w:p>
          <w:p w:rsidR="0091368B" w:rsidRPr="00FC6110" w:rsidRDefault="0091368B" w:rsidP="001F423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A6B" w:rsidRPr="00484A6B">
        <w:trPr>
          <w:trHeight w:val="364"/>
        </w:trPr>
        <w:tc>
          <w:tcPr>
            <w:tcW w:w="3888" w:type="dxa"/>
          </w:tcPr>
          <w:p w:rsidR="00484A6B" w:rsidRPr="00484A6B" w:rsidRDefault="00484A6B" w:rsidP="00503C97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Holding loads away from the trunk?</w:t>
            </w:r>
          </w:p>
        </w:tc>
        <w:tc>
          <w:tcPr>
            <w:tcW w:w="720" w:type="dxa"/>
          </w:tcPr>
          <w:p w:rsidR="00484A6B" w:rsidRPr="00FC6110" w:rsidRDefault="00484A6B" w:rsidP="00503C97">
            <w:pPr>
              <w:jc w:val="center"/>
              <w:rPr>
                <w:rFonts w:ascii="Webdings" w:hAnsi="Webdings" w:cs="Arial"/>
                <w:sz w:val="32"/>
                <w:szCs w:val="32"/>
              </w:rPr>
            </w:pPr>
          </w:p>
        </w:tc>
        <w:tc>
          <w:tcPr>
            <w:tcW w:w="698" w:type="dxa"/>
          </w:tcPr>
          <w:p w:rsidR="00484A6B" w:rsidRPr="00FC6110" w:rsidRDefault="00344E8A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705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45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Twisting?</w:t>
            </w:r>
          </w:p>
        </w:tc>
        <w:tc>
          <w:tcPr>
            <w:tcW w:w="720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FC6110" w:rsidRDefault="009A2353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42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Stooping?</w:t>
            </w:r>
          </w:p>
        </w:tc>
        <w:tc>
          <w:tcPr>
            <w:tcW w:w="720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FC6110" w:rsidRDefault="009A2353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52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Reaching upwards?</w:t>
            </w:r>
          </w:p>
        </w:tc>
        <w:tc>
          <w:tcPr>
            <w:tcW w:w="720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61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Large vertical movements?</w:t>
            </w:r>
          </w:p>
        </w:tc>
        <w:tc>
          <w:tcPr>
            <w:tcW w:w="720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0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Long carrying distances?</w:t>
            </w:r>
          </w:p>
        </w:tc>
        <w:tc>
          <w:tcPr>
            <w:tcW w:w="720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53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Strenuous pushing or pulling?</w:t>
            </w:r>
          </w:p>
        </w:tc>
        <w:tc>
          <w:tcPr>
            <w:tcW w:w="720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FC6110" w:rsidRDefault="009A2353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49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Unpredictable movement of loads?</w:t>
            </w:r>
          </w:p>
        </w:tc>
        <w:tc>
          <w:tcPr>
            <w:tcW w:w="720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FC6110" w:rsidRDefault="00FC6110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60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Repetitive handling?</w:t>
            </w:r>
          </w:p>
        </w:tc>
        <w:tc>
          <w:tcPr>
            <w:tcW w:w="720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FC6110" w:rsidRDefault="00484A6B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Insufficient rest or recovery?</w:t>
            </w: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F377BA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A work rate imposed by a process?</w:t>
            </w: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6B236E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484A6B" w:rsidRPr="00484A6B" w:rsidRDefault="00484A6B" w:rsidP="002F3B0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Are</w:t>
            </w:r>
            <w:r w:rsidRPr="00484A6B">
              <w:rPr>
                <w:rFonts w:ascii="Arial" w:hAnsi="Arial" w:cs="Arial"/>
                <w:b/>
                <w:sz w:val="22"/>
                <w:szCs w:val="22"/>
              </w:rPr>
              <w:t xml:space="preserve"> the loads:</w:t>
            </w:r>
            <w:r w:rsidRPr="00484A6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Heavy?</w:t>
            </w: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6A075A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Bulky/ unwieldy?</w:t>
            </w: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6A075A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Difficult to grasp?</w:t>
            </w: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Unstable/ unpredictable?</w:t>
            </w: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AA76B7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Intrinsically harmful (eg sharp? Hot)?</w:t>
            </w: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2F3B0F" w:rsidRPr="002F3B0F" w:rsidRDefault="002F3B0F" w:rsidP="00326B7A">
      <w:pPr>
        <w:rPr>
          <w:rFonts w:ascii="Arial" w:hAnsi="Arial" w:cs="Arial"/>
          <w:b/>
        </w:rPr>
      </w:pPr>
    </w:p>
    <w:p w:rsidR="002F3B0F" w:rsidRPr="00484A6B" w:rsidRDefault="002F3B0F" w:rsidP="002F3B0F">
      <w:pPr>
        <w:rPr>
          <w:rFonts w:ascii="Arial" w:hAnsi="Arial" w:cs="Arial"/>
          <w:b/>
          <w:sz w:val="22"/>
          <w:szCs w:val="22"/>
        </w:rPr>
      </w:pPr>
      <w:r w:rsidRPr="00484A6B">
        <w:rPr>
          <w:rFonts w:ascii="Arial" w:hAnsi="Arial" w:cs="Arial"/>
          <w:b/>
          <w:sz w:val="22"/>
          <w:szCs w:val="22"/>
        </w:rPr>
        <w:lastRenderedPageBreak/>
        <w:t>Section B: Lifting and carrying - More detailed assessment, where necessary</w:t>
      </w:r>
    </w:p>
    <w:p w:rsidR="002F3B0F" w:rsidRPr="00484A6B" w:rsidRDefault="002F3B0F" w:rsidP="002F3B0F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888"/>
        <w:gridCol w:w="720"/>
        <w:gridCol w:w="698"/>
        <w:gridCol w:w="705"/>
        <w:gridCol w:w="4701"/>
        <w:gridCol w:w="3462"/>
      </w:tblGrid>
      <w:tr w:rsidR="002F3B0F" w:rsidRPr="00484A6B">
        <w:trPr>
          <w:trHeight w:val="1080"/>
        </w:trPr>
        <w:tc>
          <w:tcPr>
            <w:tcW w:w="3888" w:type="dxa"/>
            <w:vMerge w:val="restart"/>
          </w:tcPr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Questions to consider:</w:t>
            </w:r>
          </w:p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23" w:type="dxa"/>
            <w:gridSpan w:val="3"/>
          </w:tcPr>
          <w:p w:rsidR="002F3B0F" w:rsidRPr="00484A6B" w:rsidRDefault="002F3B0F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2F3B0F" w:rsidRPr="00484A6B" w:rsidRDefault="002F3B0F" w:rsidP="00F51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If yes, tick appropriate level of risk</w:t>
            </w:r>
          </w:p>
        </w:tc>
        <w:tc>
          <w:tcPr>
            <w:tcW w:w="4701" w:type="dxa"/>
            <w:vMerge w:val="restart"/>
          </w:tcPr>
          <w:p w:rsidR="002F3B0F" w:rsidRPr="00484A6B" w:rsidRDefault="002F3B0F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2F3B0F" w:rsidRPr="00484A6B" w:rsidRDefault="002F3B0F" w:rsidP="00F51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Problems occurring from the task</w:t>
            </w:r>
          </w:p>
          <w:p w:rsidR="002F3B0F" w:rsidRPr="00484A6B" w:rsidRDefault="002F3B0F" w:rsidP="00F51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(make rough notes in this column in preparation for the possible remedial action to be taken)</w:t>
            </w:r>
          </w:p>
        </w:tc>
        <w:tc>
          <w:tcPr>
            <w:tcW w:w="3462" w:type="dxa"/>
            <w:vMerge w:val="restart"/>
          </w:tcPr>
          <w:p w:rsidR="002F3B0F" w:rsidRPr="00484A6B" w:rsidRDefault="002F3B0F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2F3B0F" w:rsidRPr="00484A6B" w:rsidRDefault="00042225" w:rsidP="0004222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Possible remedial action</w:t>
            </w:r>
            <w:r w:rsidR="002F3B0F" w:rsidRPr="00484A6B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2F3B0F" w:rsidRPr="00484A6B" w:rsidRDefault="002F3B0F" w:rsidP="0004222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84A6B">
              <w:rPr>
                <w:rFonts w:ascii="Arial" w:hAnsi="Arial" w:cs="Arial"/>
                <w:sz w:val="22"/>
                <w:szCs w:val="22"/>
              </w:rPr>
              <w:t>eg</w:t>
            </w:r>
            <w:proofErr w:type="gramEnd"/>
            <w:r w:rsidRPr="00484A6B">
              <w:rPr>
                <w:rFonts w:ascii="Arial" w:hAnsi="Arial" w:cs="Arial"/>
                <w:sz w:val="22"/>
                <w:szCs w:val="22"/>
              </w:rPr>
              <w:t xml:space="preserve"> changes that need to be made to the task, load, working environment etc. Who needs to be involved in implementing the changes?</w:t>
            </w:r>
          </w:p>
        </w:tc>
      </w:tr>
      <w:tr w:rsidR="002F3B0F" w:rsidRPr="00484A6B">
        <w:trPr>
          <w:trHeight w:val="399"/>
        </w:trPr>
        <w:tc>
          <w:tcPr>
            <w:tcW w:w="3888" w:type="dxa"/>
            <w:vMerge/>
          </w:tcPr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Low</w:t>
            </w:r>
          </w:p>
        </w:tc>
        <w:tc>
          <w:tcPr>
            <w:tcW w:w="698" w:type="dxa"/>
          </w:tcPr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Med</w:t>
            </w:r>
          </w:p>
        </w:tc>
        <w:tc>
          <w:tcPr>
            <w:tcW w:w="705" w:type="dxa"/>
          </w:tcPr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High</w:t>
            </w:r>
          </w:p>
        </w:tc>
        <w:tc>
          <w:tcPr>
            <w:tcW w:w="4701" w:type="dxa"/>
            <w:vMerge/>
          </w:tcPr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 xml:space="preserve">Consider </w:t>
            </w:r>
            <w:r w:rsidRPr="00484A6B">
              <w:rPr>
                <w:rFonts w:ascii="Arial" w:hAnsi="Arial" w:cs="Arial"/>
                <w:b/>
                <w:sz w:val="22"/>
                <w:szCs w:val="22"/>
              </w:rPr>
              <w:t>the working environment</w:t>
            </w:r>
            <w:r w:rsidRPr="00484A6B">
              <w:rPr>
                <w:rFonts w:ascii="Arial" w:hAnsi="Arial" w:cs="Arial"/>
                <w:sz w:val="22"/>
                <w:szCs w:val="22"/>
              </w:rPr>
              <w:t xml:space="preserve"> – are there: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 w:val="restart"/>
          </w:tcPr>
          <w:p w:rsidR="00484A6B" w:rsidRPr="0091368B" w:rsidRDefault="00484A6B" w:rsidP="00F51F6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A76B7" w:rsidRPr="0091368B" w:rsidRDefault="00AA76B7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AA76B7" w:rsidRPr="0091368B" w:rsidRDefault="006D0757" w:rsidP="00F51F60">
            <w:pPr>
              <w:rPr>
                <w:rFonts w:ascii="Arial" w:hAnsi="Arial" w:cs="Arial"/>
                <w:sz w:val="20"/>
                <w:szCs w:val="20"/>
              </w:rPr>
            </w:pPr>
            <w:r w:rsidRPr="004153F9">
              <w:rPr>
                <w:rFonts w:ascii="Arial" w:hAnsi="Arial" w:cs="Arial"/>
                <w:sz w:val="20"/>
                <w:szCs w:val="20"/>
              </w:rPr>
              <w:t>Environmental constraints: variable (particularly in community setting)</w:t>
            </w:r>
          </w:p>
          <w:p w:rsidR="00643E75" w:rsidRPr="0091368B" w:rsidRDefault="00643E75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AA76B7" w:rsidRDefault="00AA76B7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Pr="0091368B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EC6BE3" w:rsidRPr="0091368B" w:rsidRDefault="00EC6BE3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43E75" w:rsidRPr="0091368B" w:rsidRDefault="00643E75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43E75" w:rsidRDefault="00643E75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Pr="0091368B" w:rsidRDefault="006A075A" w:rsidP="006A075A">
            <w:pPr>
              <w:rPr>
                <w:rFonts w:ascii="Arial" w:hAnsi="Arial" w:cs="Arial"/>
                <w:sz w:val="20"/>
                <w:szCs w:val="20"/>
              </w:rPr>
            </w:pPr>
            <w:r w:rsidRPr="0091368B">
              <w:rPr>
                <w:rFonts w:ascii="Arial" w:hAnsi="Arial" w:cs="Arial"/>
                <w:sz w:val="20"/>
                <w:szCs w:val="20"/>
              </w:rPr>
              <w:t>This may have to be done in poor light conditions.</w:t>
            </w:r>
          </w:p>
          <w:p w:rsidR="00AA76B7" w:rsidRPr="0091368B" w:rsidRDefault="00AA76B7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AA76B7" w:rsidRPr="0091368B" w:rsidRDefault="00AA76B7" w:rsidP="00F51F60">
            <w:pPr>
              <w:rPr>
                <w:rFonts w:ascii="Arial" w:hAnsi="Arial" w:cs="Arial"/>
                <w:sz w:val="20"/>
                <w:szCs w:val="20"/>
              </w:rPr>
            </w:pPr>
            <w:r w:rsidRPr="0091368B">
              <w:rPr>
                <w:rFonts w:ascii="Arial" w:hAnsi="Arial" w:cs="Arial"/>
                <w:sz w:val="20"/>
                <w:szCs w:val="20"/>
              </w:rPr>
              <w:t xml:space="preserve">Individual capability of staff varies according to health, </w:t>
            </w:r>
            <w:r w:rsidR="008273E1">
              <w:rPr>
                <w:rFonts w:ascii="Arial" w:hAnsi="Arial" w:cs="Arial"/>
                <w:sz w:val="20"/>
                <w:szCs w:val="20"/>
              </w:rPr>
              <w:t xml:space="preserve">height, strength, </w:t>
            </w:r>
            <w:r w:rsidRPr="0091368B">
              <w:rPr>
                <w:rFonts w:ascii="Arial" w:hAnsi="Arial" w:cs="Arial"/>
                <w:sz w:val="20"/>
                <w:szCs w:val="20"/>
              </w:rPr>
              <w:t xml:space="preserve">fatigue levels, </w:t>
            </w:r>
            <w:r w:rsidR="008273E1">
              <w:rPr>
                <w:rFonts w:ascii="Arial" w:hAnsi="Arial" w:cs="Arial"/>
                <w:sz w:val="20"/>
                <w:szCs w:val="20"/>
              </w:rPr>
              <w:t xml:space="preserve">stress, </w:t>
            </w:r>
            <w:r w:rsidRPr="0091368B">
              <w:rPr>
                <w:rFonts w:ascii="Arial" w:hAnsi="Arial" w:cs="Arial"/>
                <w:sz w:val="20"/>
                <w:szCs w:val="20"/>
              </w:rPr>
              <w:t xml:space="preserve">age, previous </w:t>
            </w:r>
            <w:r w:rsidR="008273E1">
              <w:rPr>
                <w:rFonts w:ascii="Arial" w:hAnsi="Arial" w:cs="Arial"/>
                <w:sz w:val="20"/>
                <w:szCs w:val="20"/>
              </w:rPr>
              <w:t>history</w:t>
            </w:r>
            <w:r w:rsidRPr="0091368B">
              <w:rPr>
                <w:rFonts w:ascii="Arial" w:hAnsi="Arial" w:cs="Arial"/>
                <w:sz w:val="20"/>
                <w:szCs w:val="20"/>
              </w:rPr>
              <w:t xml:space="preserve">, pregnancy etc. </w:t>
            </w:r>
          </w:p>
          <w:p w:rsidR="00AA76B7" w:rsidRPr="0091368B" w:rsidRDefault="00AA76B7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AA76B7" w:rsidRPr="00484A6B" w:rsidRDefault="00AA76B7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 w:val="restart"/>
          </w:tcPr>
          <w:p w:rsidR="0091368B" w:rsidRPr="0091368B" w:rsidRDefault="0091368B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43E75" w:rsidRDefault="00643E75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8273E1" w:rsidRPr="0091368B" w:rsidRDefault="006D0757" w:rsidP="00F51F60">
            <w:pPr>
              <w:rPr>
                <w:rFonts w:ascii="Arial" w:hAnsi="Arial" w:cs="Arial"/>
                <w:sz w:val="20"/>
                <w:szCs w:val="20"/>
              </w:rPr>
            </w:pPr>
            <w:r w:rsidRPr="004153F9">
              <w:rPr>
                <w:rFonts w:ascii="Arial" w:hAnsi="Arial" w:cs="Arial"/>
                <w:sz w:val="20"/>
                <w:szCs w:val="20"/>
              </w:rPr>
              <w:t>Clear removable objects to increase available working space</w:t>
            </w: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5A" w:rsidRDefault="006A075A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AA76B7" w:rsidRDefault="00AA76B7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91368B">
              <w:rPr>
                <w:rFonts w:ascii="Arial" w:hAnsi="Arial" w:cs="Arial"/>
                <w:sz w:val="20"/>
                <w:szCs w:val="20"/>
              </w:rPr>
              <w:t xml:space="preserve">Staff to be aware of their individual capability. Individual assessments and pregnancy assessments to be completed as </w:t>
            </w:r>
            <w:r w:rsidR="00EC6BE3" w:rsidRPr="0091368B">
              <w:rPr>
                <w:rFonts w:ascii="Arial" w:hAnsi="Arial" w:cs="Arial"/>
                <w:sz w:val="20"/>
                <w:szCs w:val="20"/>
              </w:rPr>
              <w:t>policy.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6B236E" w:rsidRDefault="006B236E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6B236E" w:rsidRDefault="006B236E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6B236E" w:rsidRPr="006B236E" w:rsidRDefault="006B236E" w:rsidP="00F51F60">
            <w:pPr>
              <w:rPr>
                <w:rFonts w:ascii="Arial" w:hAnsi="Arial" w:cs="Arial"/>
                <w:sz w:val="20"/>
                <w:szCs w:val="20"/>
              </w:rPr>
            </w:pPr>
          </w:p>
          <w:p w:rsidR="006B236E" w:rsidRPr="006B236E" w:rsidRDefault="006B236E" w:rsidP="00F51F6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236E">
              <w:rPr>
                <w:rFonts w:ascii="Arial" w:hAnsi="Arial" w:cs="Arial"/>
                <w:sz w:val="20"/>
                <w:szCs w:val="20"/>
              </w:rPr>
              <w:t>Should be practised 6 monthly</w:t>
            </w: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Constraints on posture?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6A075A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Poor floors?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Variations in levels?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D77463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Hot/ cold/ humid conditions?</w:t>
            </w:r>
          </w:p>
        </w:tc>
        <w:tc>
          <w:tcPr>
            <w:tcW w:w="720" w:type="dxa"/>
          </w:tcPr>
          <w:p w:rsidR="00484A6B" w:rsidRPr="00484A6B" w:rsidRDefault="00AA76B7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Strong air movements?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Poor lighting conditions?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AA76B7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 xml:space="preserve">Consider </w:t>
            </w:r>
            <w:r w:rsidRPr="00484A6B">
              <w:rPr>
                <w:rFonts w:ascii="Arial" w:hAnsi="Arial" w:cs="Arial"/>
                <w:b/>
                <w:sz w:val="22"/>
                <w:szCs w:val="22"/>
              </w:rPr>
              <w:t xml:space="preserve">individual capability – </w:t>
            </w:r>
            <w:r w:rsidRPr="000A300B">
              <w:rPr>
                <w:rFonts w:ascii="Arial" w:hAnsi="Arial" w:cs="Arial"/>
                <w:sz w:val="22"/>
                <w:szCs w:val="22"/>
              </w:rPr>
              <w:t>does the job: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Require unusual capability?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D77463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Pose a risk to those with a health problem or a physical or learning difficulty?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6B236E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Pose a risk to those who are pregnant?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6B236E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Call for special information / training?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6B236E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6110">
              <w:rPr>
                <w:rFonts w:ascii="Webdings" w:hAnsi="Webdings" w:cs="Arial"/>
                <w:sz w:val="32"/>
                <w:szCs w:val="32"/>
              </w:rPr>
              <w:t></w:t>
            </w: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654812" w:rsidRPr="00484A6B" w:rsidRDefault="00654812" w:rsidP="00326B7A">
      <w:pPr>
        <w:rPr>
          <w:rFonts w:ascii="Arial" w:hAnsi="Arial" w:cs="Arial"/>
          <w:b/>
          <w:sz w:val="22"/>
          <w:szCs w:val="22"/>
        </w:rPr>
      </w:pPr>
    </w:p>
    <w:p w:rsidR="00484A6B" w:rsidRDefault="00484A6B" w:rsidP="00326B7A">
      <w:pPr>
        <w:rPr>
          <w:rFonts w:ascii="Arial" w:hAnsi="Arial" w:cs="Arial"/>
          <w:b/>
        </w:rPr>
      </w:pPr>
    </w:p>
    <w:p w:rsidR="00AA76B7" w:rsidRDefault="00AA76B7" w:rsidP="00326B7A">
      <w:pPr>
        <w:rPr>
          <w:rFonts w:ascii="Arial" w:hAnsi="Arial" w:cs="Arial"/>
          <w:b/>
        </w:rPr>
      </w:pPr>
    </w:p>
    <w:p w:rsidR="00AA76B7" w:rsidRDefault="00AA76B7" w:rsidP="00326B7A">
      <w:pPr>
        <w:rPr>
          <w:rFonts w:ascii="Arial" w:hAnsi="Arial" w:cs="Arial"/>
          <w:b/>
        </w:rPr>
      </w:pPr>
    </w:p>
    <w:p w:rsidR="00484A6B" w:rsidRDefault="00484A6B" w:rsidP="00326B7A">
      <w:pPr>
        <w:rPr>
          <w:rFonts w:ascii="Arial" w:hAnsi="Arial" w:cs="Arial"/>
          <w:b/>
        </w:rPr>
      </w:pPr>
    </w:p>
    <w:p w:rsidR="00313CE0" w:rsidRDefault="00313CE0" w:rsidP="00484A6B">
      <w:pPr>
        <w:rPr>
          <w:rFonts w:ascii="Arial" w:hAnsi="Arial" w:cs="Arial"/>
          <w:b/>
          <w:sz w:val="22"/>
          <w:szCs w:val="22"/>
        </w:rPr>
      </w:pPr>
    </w:p>
    <w:p w:rsidR="00484A6B" w:rsidRPr="00484A6B" w:rsidRDefault="00484A6B" w:rsidP="00484A6B">
      <w:pPr>
        <w:rPr>
          <w:rFonts w:ascii="Arial" w:hAnsi="Arial" w:cs="Arial"/>
          <w:b/>
          <w:sz w:val="22"/>
          <w:szCs w:val="22"/>
        </w:rPr>
      </w:pPr>
      <w:r w:rsidRPr="00484A6B">
        <w:rPr>
          <w:rFonts w:ascii="Arial" w:hAnsi="Arial" w:cs="Arial"/>
          <w:b/>
          <w:sz w:val="22"/>
          <w:szCs w:val="22"/>
        </w:rPr>
        <w:lastRenderedPageBreak/>
        <w:t>Section B: Lifting and carrying - More detailed assessment, where necessary</w:t>
      </w:r>
    </w:p>
    <w:p w:rsidR="00484A6B" w:rsidRPr="00484A6B" w:rsidRDefault="00484A6B" w:rsidP="00484A6B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888"/>
        <w:gridCol w:w="2123"/>
        <w:gridCol w:w="4701"/>
        <w:gridCol w:w="3462"/>
      </w:tblGrid>
      <w:tr w:rsidR="00484A6B" w:rsidRPr="00484A6B">
        <w:trPr>
          <w:trHeight w:val="1080"/>
        </w:trPr>
        <w:tc>
          <w:tcPr>
            <w:tcW w:w="3888" w:type="dxa"/>
          </w:tcPr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Questions to consider:</w:t>
            </w:r>
          </w:p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23" w:type="dxa"/>
          </w:tcPr>
          <w:p w:rsidR="00484A6B" w:rsidRPr="00484A6B" w:rsidRDefault="00484A6B" w:rsidP="00D44CA0">
            <w:pPr>
              <w:rPr>
                <w:rFonts w:ascii="Arial" w:hAnsi="Arial" w:cs="Arial"/>
                <w:sz w:val="22"/>
                <w:szCs w:val="22"/>
              </w:rPr>
            </w:pPr>
          </w:p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632DB9" w:rsidRDefault="00484A6B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32DB9">
              <w:rPr>
                <w:rFonts w:ascii="Arial" w:hAnsi="Arial" w:cs="Arial"/>
                <w:b/>
                <w:sz w:val="22"/>
                <w:szCs w:val="22"/>
              </w:rPr>
              <w:t>Yes/ No</w:t>
            </w:r>
          </w:p>
        </w:tc>
        <w:tc>
          <w:tcPr>
            <w:tcW w:w="4701" w:type="dxa"/>
          </w:tcPr>
          <w:p w:rsidR="00484A6B" w:rsidRPr="00484A6B" w:rsidRDefault="00484A6B" w:rsidP="00D44CA0">
            <w:pPr>
              <w:rPr>
                <w:rFonts w:ascii="Arial" w:hAnsi="Arial" w:cs="Arial"/>
                <w:sz w:val="22"/>
                <w:szCs w:val="22"/>
              </w:rPr>
            </w:pPr>
          </w:p>
          <w:p w:rsidR="00484A6B" w:rsidRPr="00484A6B" w:rsidRDefault="00484A6B" w:rsidP="00D44C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Problems occurring from the task</w:t>
            </w:r>
          </w:p>
          <w:p w:rsidR="00484A6B" w:rsidRPr="00484A6B" w:rsidRDefault="00484A6B" w:rsidP="00D44C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(make rough notes in this column in preparation for the possible remedial action to be taken)</w:t>
            </w:r>
          </w:p>
        </w:tc>
        <w:tc>
          <w:tcPr>
            <w:tcW w:w="3462" w:type="dxa"/>
          </w:tcPr>
          <w:p w:rsidR="00484A6B" w:rsidRPr="00484A6B" w:rsidRDefault="00484A6B" w:rsidP="00D44CA0">
            <w:pPr>
              <w:rPr>
                <w:rFonts w:ascii="Arial" w:hAnsi="Arial" w:cs="Arial"/>
                <w:sz w:val="22"/>
                <w:szCs w:val="22"/>
              </w:rPr>
            </w:pPr>
          </w:p>
          <w:p w:rsidR="00484A6B" w:rsidRPr="00484A6B" w:rsidRDefault="00042225" w:rsidP="0004222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Possible remedial action</w:t>
            </w:r>
            <w:r w:rsidR="00484A6B" w:rsidRPr="00484A6B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484A6B" w:rsidRPr="00484A6B" w:rsidRDefault="00484A6B" w:rsidP="0004222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84A6B">
              <w:rPr>
                <w:rFonts w:ascii="Arial" w:hAnsi="Arial" w:cs="Arial"/>
                <w:sz w:val="22"/>
                <w:szCs w:val="22"/>
              </w:rPr>
              <w:t>eg</w:t>
            </w:r>
            <w:proofErr w:type="gramEnd"/>
            <w:r w:rsidRPr="00484A6B">
              <w:rPr>
                <w:rFonts w:ascii="Arial" w:hAnsi="Arial" w:cs="Arial"/>
                <w:sz w:val="22"/>
                <w:szCs w:val="22"/>
              </w:rPr>
              <w:t xml:space="preserve"> changes that need to be made to the task, load, working environment etc. Who needs to be involved in implementing the changes?</w:t>
            </w: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Other factors to consider</w:t>
            </w:r>
          </w:p>
        </w:tc>
        <w:tc>
          <w:tcPr>
            <w:tcW w:w="2123" w:type="dxa"/>
          </w:tcPr>
          <w:p w:rsidR="00484A6B" w:rsidRPr="00632DB9" w:rsidRDefault="00484A6B" w:rsidP="00D44C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 w:val="restart"/>
          </w:tcPr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 w:val="restart"/>
          </w:tcPr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0A300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A300B">
              <w:rPr>
                <w:rFonts w:ascii="Arial" w:hAnsi="Arial" w:cs="Arial"/>
                <w:b/>
                <w:sz w:val="22"/>
                <w:szCs w:val="22"/>
              </w:rPr>
              <w:t>Protective clothing</w:t>
            </w:r>
          </w:p>
        </w:tc>
        <w:tc>
          <w:tcPr>
            <w:tcW w:w="2123" w:type="dxa"/>
          </w:tcPr>
          <w:p w:rsidR="00484A6B" w:rsidRPr="00484A6B" w:rsidRDefault="00484A6B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</w:tcPr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</w:tcPr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movement or posture hindered by clothing or personal protective equipment?</w:t>
            </w:r>
          </w:p>
        </w:tc>
        <w:tc>
          <w:tcPr>
            <w:tcW w:w="2123" w:type="dxa"/>
          </w:tcPr>
          <w:p w:rsidR="00484A6B" w:rsidRDefault="00484A6B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484A6B" w:rsidRDefault="000B151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4701" w:type="dxa"/>
          </w:tcPr>
          <w:p w:rsidR="00484A6B" w:rsidRPr="00AA76B7" w:rsidRDefault="00484A6B" w:rsidP="00D44CA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62" w:type="dxa"/>
          </w:tcPr>
          <w:p w:rsidR="00484A6B" w:rsidRPr="00AA76B7" w:rsidRDefault="00484A6B" w:rsidP="00D44CA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32DB9" w:rsidRPr="00484A6B">
        <w:trPr>
          <w:trHeight w:val="339"/>
        </w:trPr>
        <w:tc>
          <w:tcPr>
            <w:tcW w:w="3888" w:type="dxa"/>
          </w:tcPr>
          <w:p w:rsidR="00632DB9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there an absence of the correct/ suitable PPE being worn?</w:t>
            </w:r>
          </w:p>
        </w:tc>
        <w:tc>
          <w:tcPr>
            <w:tcW w:w="2123" w:type="dxa"/>
          </w:tcPr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484A6B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4701" w:type="dxa"/>
          </w:tcPr>
          <w:p w:rsidR="00632DB9" w:rsidRPr="00AA76B7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62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484A6B">
        <w:trPr>
          <w:trHeight w:val="339"/>
        </w:trPr>
        <w:tc>
          <w:tcPr>
            <w:tcW w:w="3888" w:type="dxa"/>
          </w:tcPr>
          <w:p w:rsidR="00632DB9" w:rsidRPr="00632DB9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Work organisation (psychosocial factors)</w:t>
            </w:r>
          </w:p>
        </w:tc>
        <w:tc>
          <w:tcPr>
            <w:tcW w:w="2123" w:type="dxa"/>
          </w:tcPr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484A6B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484A6B">
        <w:trPr>
          <w:trHeight w:val="339"/>
        </w:trPr>
        <w:tc>
          <w:tcPr>
            <w:tcW w:w="3888" w:type="dxa"/>
          </w:tcPr>
          <w:p w:rsidR="00632DB9" w:rsidRPr="00632DB9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 workers feel that there has been lack of consideration given to the planning and scheduling of tasks/ rest breaks?</w:t>
            </w:r>
          </w:p>
        </w:tc>
        <w:tc>
          <w:tcPr>
            <w:tcW w:w="2123" w:type="dxa"/>
          </w:tcPr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632DB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484A6B" w:rsidRDefault="00632DB9" w:rsidP="00632DB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4701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484A6B">
        <w:trPr>
          <w:trHeight w:val="339"/>
        </w:trPr>
        <w:tc>
          <w:tcPr>
            <w:tcW w:w="3888" w:type="dxa"/>
          </w:tcPr>
          <w:p w:rsidR="00632DB9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 workers feel there is poor communication between managers and employees (eg not involved in risk assessments or decision s on changes in workstation design)?</w:t>
            </w:r>
          </w:p>
        </w:tc>
        <w:tc>
          <w:tcPr>
            <w:tcW w:w="2123" w:type="dxa"/>
          </w:tcPr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484A6B" w:rsidRDefault="00632DB9" w:rsidP="00632DB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4701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484A6B">
        <w:trPr>
          <w:trHeight w:val="339"/>
        </w:trPr>
        <w:tc>
          <w:tcPr>
            <w:tcW w:w="3888" w:type="dxa"/>
          </w:tcPr>
          <w:p w:rsidR="00632DB9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Are there sudden changes in workload, or seasonal changes in volume without mechanisms for dealing with the change?</w:t>
            </w:r>
          </w:p>
        </w:tc>
        <w:tc>
          <w:tcPr>
            <w:tcW w:w="2123" w:type="dxa"/>
          </w:tcPr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B16BAF" w:rsidRDefault="000B1519" w:rsidP="00D44C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6BAF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4701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484A6B">
        <w:trPr>
          <w:trHeight w:val="339"/>
        </w:trPr>
        <w:tc>
          <w:tcPr>
            <w:tcW w:w="3888" w:type="dxa"/>
            <w:tcBorders>
              <w:bottom w:val="single" w:sz="4" w:space="0" w:color="auto"/>
            </w:tcBorders>
          </w:tcPr>
          <w:p w:rsidR="00632DB9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 workers feel they have not been given enough training and information to carry out the task successfully?</w:t>
            </w:r>
          </w:p>
        </w:tc>
        <w:tc>
          <w:tcPr>
            <w:tcW w:w="2123" w:type="dxa"/>
            <w:tcBorders>
              <w:bottom w:val="single" w:sz="4" w:space="0" w:color="auto"/>
            </w:tcBorders>
          </w:tcPr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632DB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632DB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4701" w:type="dxa"/>
            <w:tcBorders>
              <w:bottom w:val="single" w:sz="4" w:space="0" w:color="auto"/>
            </w:tcBorders>
          </w:tcPr>
          <w:p w:rsidR="00632DB9" w:rsidRPr="0091397A" w:rsidRDefault="006D0757" w:rsidP="00D44CA0">
            <w:pPr>
              <w:rPr>
                <w:rFonts w:ascii="Arial" w:hAnsi="Arial" w:cs="Arial"/>
                <w:sz w:val="22"/>
                <w:szCs w:val="22"/>
              </w:rPr>
            </w:pPr>
            <w:r w:rsidRPr="004153F9">
              <w:rPr>
                <w:rFonts w:ascii="Arial" w:hAnsi="Arial" w:cs="Arial"/>
                <w:sz w:val="22"/>
                <w:szCs w:val="22"/>
              </w:rPr>
              <w:t>Increased risk of injury if staff haven’t received or updated training</w:t>
            </w:r>
          </w:p>
        </w:tc>
        <w:tc>
          <w:tcPr>
            <w:tcW w:w="3462" w:type="dxa"/>
            <w:tcBorders>
              <w:bottom w:val="single" w:sz="4" w:space="0" w:color="auto"/>
            </w:tcBorders>
          </w:tcPr>
          <w:p w:rsidR="00632DB9" w:rsidRPr="00484A6B" w:rsidRDefault="006D0757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153F9">
              <w:rPr>
                <w:rFonts w:ascii="Arial" w:hAnsi="Arial" w:cs="Arial"/>
                <w:sz w:val="22"/>
                <w:szCs w:val="22"/>
              </w:rPr>
              <w:t>All staff complete an induction process and manual handling training on joining the Trust and annually thereafter</w:t>
            </w:r>
          </w:p>
        </w:tc>
      </w:tr>
    </w:tbl>
    <w:p w:rsidR="00484A6B" w:rsidRDefault="00484A6B" w:rsidP="00326B7A">
      <w:pPr>
        <w:rPr>
          <w:rFonts w:ascii="Arial" w:hAnsi="Arial" w:cs="Arial"/>
          <w:b/>
        </w:rPr>
      </w:pPr>
    </w:p>
    <w:p w:rsidR="00632DB9" w:rsidRDefault="00632DB9" w:rsidP="00326B7A">
      <w:pPr>
        <w:rPr>
          <w:rFonts w:ascii="Arial" w:hAnsi="Arial" w:cs="Arial"/>
          <w:b/>
        </w:rPr>
        <w:sectPr w:rsidR="00632DB9" w:rsidSect="002F3B0F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:rsidR="00632DB9" w:rsidRDefault="000A300B" w:rsidP="00326B7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Section </w:t>
      </w:r>
      <w:proofErr w:type="gramStart"/>
      <w:r>
        <w:rPr>
          <w:rFonts w:ascii="Arial" w:hAnsi="Arial" w:cs="Arial"/>
          <w:b/>
        </w:rPr>
        <w:t>C :</w:t>
      </w:r>
      <w:proofErr w:type="gramEnd"/>
      <w:r>
        <w:rPr>
          <w:rFonts w:ascii="Arial" w:hAnsi="Arial" w:cs="Arial"/>
          <w:b/>
        </w:rPr>
        <w:t xml:space="preserve"> </w:t>
      </w:r>
      <w:r w:rsidR="00632DB9">
        <w:rPr>
          <w:rFonts w:ascii="Arial" w:hAnsi="Arial" w:cs="Arial"/>
          <w:b/>
        </w:rPr>
        <w:t>Remedial action to be taken</w:t>
      </w:r>
    </w:p>
    <w:p w:rsidR="00632DB9" w:rsidRDefault="00632DB9" w:rsidP="00326B7A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4608"/>
        <w:gridCol w:w="2252"/>
        <w:gridCol w:w="1708"/>
        <w:gridCol w:w="1286"/>
      </w:tblGrid>
      <w:tr w:rsidR="00632DB9">
        <w:tc>
          <w:tcPr>
            <w:tcW w:w="4608" w:type="dxa"/>
          </w:tcPr>
          <w:p w:rsidR="00632DB9" w:rsidRDefault="00632DB9" w:rsidP="00326B7A">
            <w:pPr>
              <w:rPr>
                <w:rFonts w:ascii="Arial" w:hAnsi="Arial" w:cs="Arial"/>
                <w:b/>
              </w:rPr>
            </w:pPr>
          </w:p>
          <w:p w:rsidR="00632DB9" w:rsidRP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042225">
              <w:rPr>
                <w:rFonts w:ascii="Arial" w:hAnsi="Arial" w:cs="Arial"/>
                <w:sz w:val="22"/>
                <w:szCs w:val="22"/>
              </w:rPr>
              <w:t>Remedial steps that should be taken, in order of priority:</w:t>
            </w:r>
          </w:p>
        </w:tc>
        <w:tc>
          <w:tcPr>
            <w:tcW w:w="2252" w:type="dxa"/>
          </w:tcPr>
          <w:p w:rsidR="00632DB9" w:rsidRDefault="00632DB9" w:rsidP="00326B7A">
            <w:pPr>
              <w:rPr>
                <w:rFonts w:ascii="Arial" w:hAnsi="Arial" w:cs="Arial"/>
                <w:b/>
              </w:rPr>
            </w:pPr>
          </w:p>
          <w:p w:rsidR="00042225" w:rsidRP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042225">
              <w:rPr>
                <w:rFonts w:ascii="Arial" w:hAnsi="Arial" w:cs="Arial"/>
                <w:sz w:val="22"/>
                <w:szCs w:val="22"/>
              </w:rPr>
              <w:t>Person responsible</w:t>
            </w:r>
            <w:r>
              <w:rPr>
                <w:rFonts w:ascii="Arial" w:hAnsi="Arial" w:cs="Arial"/>
                <w:sz w:val="22"/>
                <w:szCs w:val="22"/>
              </w:rPr>
              <w:t xml:space="preserve"> for implementing controls</w:t>
            </w:r>
          </w:p>
        </w:tc>
        <w:tc>
          <w:tcPr>
            <w:tcW w:w="1708" w:type="dxa"/>
          </w:tcPr>
          <w:p w:rsidR="00632DB9" w:rsidRDefault="00632DB9" w:rsidP="00326B7A">
            <w:pPr>
              <w:rPr>
                <w:rFonts w:ascii="Arial" w:hAnsi="Arial" w:cs="Arial"/>
                <w:b/>
              </w:rPr>
            </w:pPr>
          </w:p>
          <w:p w:rsidR="00042225" w:rsidRP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Target implementation date</w:t>
            </w:r>
          </w:p>
        </w:tc>
        <w:tc>
          <w:tcPr>
            <w:tcW w:w="1286" w:type="dxa"/>
          </w:tcPr>
          <w:p w:rsidR="00632DB9" w:rsidRPr="00042225" w:rsidRDefault="00632DB9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042225" w:rsidRP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042225">
              <w:rPr>
                <w:rFonts w:ascii="Arial" w:hAnsi="Arial" w:cs="Arial"/>
                <w:sz w:val="22"/>
                <w:szCs w:val="22"/>
              </w:rPr>
              <w:t xml:space="preserve">Completed </w:t>
            </w:r>
          </w:p>
          <w:p w:rsidR="00042225" w:rsidRP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042225">
              <w:rPr>
                <w:rFonts w:ascii="Arial" w:hAnsi="Arial" w:cs="Arial"/>
                <w:sz w:val="22"/>
                <w:szCs w:val="22"/>
              </w:rPr>
              <w:t>Y/N</w:t>
            </w:r>
          </w:p>
        </w:tc>
      </w:tr>
      <w:tr w:rsidR="00042225">
        <w:tc>
          <w:tcPr>
            <w:tcW w:w="4608" w:type="dxa"/>
          </w:tcPr>
          <w:p w:rsid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  <w:p w:rsidR="00331E29" w:rsidRDefault="00F17406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Ensure s</w:t>
            </w:r>
            <w:r w:rsidR="00A81701">
              <w:rPr>
                <w:rFonts w:ascii="Arial" w:hAnsi="Arial" w:cs="Arial"/>
                <w:sz w:val="22"/>
                <w:szCs w:val="22"/>
              </w:rPr>
              <w:t>tandard</w:t>
            </w:r>
            <w:r>
              <w:rPr>
                <w:rFonts w:ascii="Arial" w:hAnsi="Arial" w:cs="Arial"/>
                <w:sz w:val="22"/>
                <w:szCs w:val="22"/>
              </w:rPr>
              <w:t xml:space="preserve"> method followed by all staff, see attached s</w:t>
            </w:r>
            <w:r w:rsidR="00A81701">
              <w:rPr>
                <w:rFonts w:ascii="Arial" w:hAnsi="Arial" w:cs="Arial"/>
                <w:sz w:val="22"/>
                <w:szCs w:val="22"/>
              </w:rPr>
              <w:t>tandard</w:t>
            </w:r>
            <w:r>
              <w:rPr>
                <w:rFonts w:ascii="Arial" w:hAnsi="Arial" w:cs="Arial"/>
                <w:sz w:val="22"/>
                <w:szCs w:val="22"/>
              </w:rPr>
              <w:t xml:space="preserve"> method. </w:t>
            </w:r>
          </w:p>
          <w:p w:rsidR="000A300B" w:rsidRDefault="001611BE" w:rsidP="00326B7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(See BOB</w:t>
            </w:r>
            <w:r w:rsidR="00F17406" w:rsidRPr="008273E1">
              <w:rPr>
                <w:rFonts w:ascii="Arial" w:hAnsi="Arial" w:cs="Arial"/>
                <w:i/>
                <w:sz w:val="22"/>
                <w:szCs w:val="22"/>
              </w:rPr>
              <w:t xml:space="preserve"> for photo technique and attach to this risk assessment)</w:t>
            </w:r>
          </w:p>
        </w:tc>
        <w:tc>
          <w:tcPr>
            <w:tcW w:w="2252" w:type="dxa"/>
          </w:tcPr>
          <w:p w:rsidR="00042225" w:rsidRDefault="00042225" w:rsidP="00326B7A">
            <w:pPr>
              <w:rPr>
                <w:rFonts w:ascii="Arial" w:hAnsi="Arial" w:cs="Arial"/>
                <w:b/>
              </w:rPr>
            </w:pPr>
          </w:p>
          <w:p w:rsidR="00F17406" w:rsidRPr="00F17406" w:rsidRDefault="00F17406" w:rsidP="00F17406">
            <w:pPr>
              <w:rPr>
                <w:rFonts w:ascii="Arial" w:hAnsi="Arial" w:cs="Arial"/>
              </w:rPr>
            </w:pPr>
            <w:r w:rsidRPr="00F17406">
              <w:rPr>
                <w:rFonts w:ascii="Arial" w:hAnsi="Arial" w:cs="Arial"/>
              </w:rPr>
              <w:t>KT/RA/manager</w:t>
            </w:r>
          </w:p>
          <w:p w:rsidR="00F17406" w:rsidRDefault="00F17406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1708" w:type="dxa"/>
          </w:tcPr>
          <w:p w:rsidR="00042225" w:rsidRDefault="00042225" w:rsidP="00326B7A">
            <w:pPr>
              <w:rPr>
                <w:rFonts w:ascii="Arial" w:hAnsi="Arial" w:cs="Arial"/>
                <w:b/>
              </w:rPr>
            </w:pPr>
          </w:p>
          <w:p w:rsidR="00B16BAF" w:rsidRPr="00B16BAF" w:rsidRDefault="00B16BAF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Continual and </w:t>
            </w:r>
            <w:r w:rsidRPr="00B16BAF">
              <w:rPr>
                <w:rFonts w:ascii="Arial" w:hAnsi="Arial" w:cs="Arial"/>
              </w:rPr>
              <w:t>Ongoing</w:t>
            </w:r>
          </w:p>
        </w:tc>
        <w:tc>
          <w:tcPr>
            <w:tcW w:w="1286" w:type="dxa"/>
          </w:tcPr>
          <w:p w:rsid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31E29" w:rsidRDefault="00331E29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31E29" w:rsidRDefault="00331E29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042225" w:rsidRDefault="006B236E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  <w:p w:rsidR="00042225" w:rsidRP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B236E">
        <w:tc>
          <w:tcPr>
            <w:tcW w:w="4608" w:type="dxa"/>
          </w:tcPr>
          <w:p w:rsidR="006B236E" w:rsidRPr="00042225" w:rsidRDefault="006B236E" w:rsidP="00D7552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  <w:p w:rsidR="006B236E" w:rsidRDefault="006B236E" w:rsidP="00D7552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2"/>
                <w:szCs w:val="22"/>
              </w:rPr>
              <w:t>Staff to be aware of their individual capability. Individual assessments and pregnancy assessments to be completed as appropriate.</w:t>
            </w:r>
          </w:p>
        </w:tc>
        <w:tc>
          <w:tcPr>
            <w:tcW w:w="2252" w:type="dxa"/>
          </w:tcPr>
          <w:p w:rsidR="006B236E" w:rsidRDefault="006B236E" w:rsidP="00D75525">
            <w:pPr>
              <w:rPr>
                <w:rFonts w:ascii="Arial" w:hAnsi="Arial" w:cs="Arial"/>
                <w:b/>
              </w:rPr>
            </w:pPr>
          </w:p>
          <w:p w:rsidR="006B236E" w:rsidRPr="00B16BAF" w:rsidRDefault="006B236E" w:rsidP="00D75525">
            <w:pPr>
              <w:rPr>
                <w:rFonts w:ascii="Arial" w:hAnsi="Arial" w:cs="Arial"/>
              </w:rPr>
            </w:pPr>
            <w:r w:rsidRPr="00B16BAF">
              <w:rPr>
                <w:rFonts w:ascii="Arial" w:hAnsi="Arial" w:cs="Arial"/>
              </w:rPr>
              <w:t>Individual staff/manager</w:t>
            </w:r>
          </w:p>
        </w:tc>
        <w:tc>
          <w:tcPr>
            <w:tcW w:w="1708" w:type="dxa"/>
          </w:tcPr>
          <w:p w:rsidR="006B236E" w:rsidRDefault="006B236E" w:rsidP="00D75525">
            <w:pPr>
              <w:rPr>
                <w:rFonts w:ascii="Arial" w:hAnsi="Arial" w:cs="Arial"/>
                <w:b/>
              </w:rPr>
            </w:pPr>
          </w:p>
          <w:p w:rsidR="006B236E" w:rsidRPr="00B16BAF" w:rsidRDefault="006B236E" w:rsidP="00D75525">
            <w:pPr>
              <w:rPr>
                <w:rFonts w:ascii="Arial" w:hAnsi="Arial" w:cs="Arial"/>
              </w:rPr>
            </w:pPr>
            <w:r w:rsidRPr="00B16BAF">
              <w:rPr>
                <w:rFonts w:ascii="Arial" w:hAnsi="Arial" w:cs="Arial"/>
              </w:rPr>
              <w:t>Monthly from date staff member informs manager of pregnancy</w:t>
            </w:r>
            <w:r>
              <w:rPr>
                <w:rFonts w:ascii="Arial" w:hAnsi="Arial" w:cs="Arial"/>
              </w:rPr>
              <w:t>-</w:t>
            </w:r>
            <w:r w:rsidRPr="0091397A">
              <w:rPr>
                <w:rFonts w:ascii="Arial" w:hAnsi="Arial" w:cs="Arial"/>
              </w:rPr>
              <w:t>if pregnant then monthly updates</w:t>
            </w:r>
          </w:p>
        </w:tc>
        <w:tc>
          <w:tcPr>
            <w:tcW w:w="1286" w:type="dxa"/>
          </w:tcPr>
          <w:p w:rsidR="006B236E" w:rsidRPr="00042225" w:rsidRDefault="006B236E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B236E">
        <w:tc>
          <w:tcPr>
            <w:tcW w:w="4608" w:type="dxa"/>
          </w:tcPr>
          <w:p w:rsidR="006B236E" w:rsidRDefault="006B236E" w:rsidP="00D7552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  <w:p w:rsidR="006B236E" w:rsidRDefault="006B236E" w:rsidP="00D7552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Sufficient staff should be available to either assist with the move, or come to assistance if required. </w:t>
            </w:r>
          </w:p>
        </w:tc>
        <w:tc>
          <w:tcPr>
            <w:tcW w:w="2252" w:type="dxa"/>
          </w:tcPr>
          <w:p w:rsidR="006B236E" w:rsidRDefault="006B236E" w:rsidP="00D75525">
            <w:pPr>
              <w:rPr>
                <w:rFonts w:ascii="Arial" w:hAnsi="Arial" w:cs="Arial"/>
                <w:b/>
              </w:rPr>
            </w:pPr>
          </w:p>
          <w:p w:rsidR="006B236E" w:rsidRDefault="006B236E" w:rsidP="00D75525">
            <w:pPr>
              <w:rPr>
                <w:rFonts w:ascii="Arial" w:hAnsi="Arial" w:cs="Arial"/>
              </w:rPr>
            </w:pPr>
            <w:r w:rsidRPr="00B16BAF">
              <w:rPr>
                <w:rFonts w:ascii="Arial" w:hAnsi="Arial" w:cs="Arial"/>
              </w:rPr>
              <w:t>Staff members to request assistance as indicated</w:t>
            </w:r>
          </w:p>
          <w:p w:rsidR="00B403AD" w:rsidRPr="00B16BAF" w:rsidRDefault="00B403AD" w:rsidP="00D75525">
            <w:pPr>
              <w:rPr>
                <w:rFonts w:ascii="Arial" w:hAnsi="Arial" w:cs="Arial"/>
              </w:rPr>
            </w:pPr>
          </w:p>
        </w:tc>
        <w:tc>
          <w:tcPr>
            <w:tcW w:w="1708" w:type="dxa"/>
          </w:tcPr>
          <w:p w:rsidR="006B236E" w:rsidRDefault="006B236E" w:rsidP="00D75525">
            <w:pPr>
              <w:rPr>
                <w:rFonts w:ascii="Arial" w:hAnsi="Arial" w:cs="Arial"/>
              </w:rPr>
            </w:pPr>
          </w:p>
          <w:p w:rsidR="006B236E" w:rsidRDefault="006B236E" w:rsidP="00D7552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Continual and </w:t>
            </w:r>
            <w:r w:rsidRPr="00B16BAF">
              <w:rPr>
                <w:rFonts w:ascii="Arial" w:hAnsi="Arial" w:cs="Arial"/>
              </w:rPr>
              <w:t>Ongoing</w:t>
            </w:r>
          </w:p>
        </w:tc>
        <w:tc>
          <w:tcPr>
            <w:tcW w:w="1286" w:type="dxa"/>
          </w:tcPr>
          <w:p w:rsidR="006B236E" w:rsidRPr="00042225" w:rsidRDefault="006B236E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50B54">
        <w:tc>
          <w:tcPr>
            <w:tcW w:w="4608" w:type="dxa"/>
          </w:tcPr>
          <w:p w:rsidR="00A50B54" w:rsidRDefault="00313CE0" w:rsidP="00D7552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  <w:p w:rsidR="00A50B54" w:rsidRPr="002B4840" w:rsidRDefault="00A50B54" w:rsidP="00A50B54">
            <w:pPr>
              <w:rPr>
                <w:rFonts w:ascii="Arial" w:hAnsi="Arial" w:cs="Arial"/>
                <w:sz w:val="22"/>
                <w:szCs w:val="22"/>
              </w:rPr>
            </w:pPr>
            <w:r w:rsidRPr="002B4840">
              <w:rPr>
                <w:rFonts w:ascii="Arial" w:hAnsi="Arial" w:cs="Arial"/>
                <w:sz w:val="22"/>
                <w:szCs w:val="22"/>
              </w:rPr>
              <w:t>Ensure all staff have appropriate and up to date Manual Handling Training</w:t>
            </w:r>
          </w:p>
          <w:p w:rsidR="00A50B54" w:rsidRDefault="00A50B54" w:rsidP="00A817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2" w:type="dxa"/>
          </w:tcPr>
          <w:p w:rsidR="00A50B54" w:rsidRDefault="00A50B54" w:rsidP="00D75525">
            <w:pPr>
              <w:rPr>
                <w:rFonts w:ascii="Arial" w:hAnsi="Arial" w:cs="Arial"/>
                <w:b/>
              </w:rPr>
            </w:pPr>
          </w:p>
          <w:p w:rsidR="00A50B54" w:rsidRDefault="00A50B54" w:rsidP="00D75525">
            <w:pPr>
              <w:rPr>
                <w:rFonts w:ascii="Arial" w:hAnsi="Arial" w:cs="Arial"/>
              </w:rPr>
            </w:pPr>
            <w:r w:rsidRPr="00A50B54">
              <w:rPr>
                <w:rFonts w:ascii="Arial" w:hAnsi="Arial" w:cs="Arial"/>
              </w:rPr>
              <w:t>Manager / all staff</w:t>
            </w:r>
          </w:p>
          <w:p w:rsidR="00A50B54" w:rsidRDefault="00A50B54" w:rsidP="00D75525">
            <w:pPr>
              <w:rPr>
                <w:rFonts w:ascii="Arial" w:hAnsi="Arial" w:cs="Arial"/>
              </w:rPr>
            </w:pPr>
          </w:p>
          <w:p w:rsidR="00A50B54" w:rsidRPr="00A50B54" w:rsidRDefault="00B403AD" w:rsidP="00D755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708" w:type="dxa"/>
          </w:tcPr>
          <w:p w:rsidR="00A50B54" w:rsidRDefault="00A50B54" w:rsidP="00D75525">
            <w:pPr>
              <w:rPr>
                <w:rFonts w:ascii="Arial" w:hAnsi="Arial" w:cs="Arial"/>
              </w:rPr>
            </w:pPr>
          </w:p>
          <w:p w:rsidR="00B403AD" w:rsidRDefault="00B403AD" w:rsidP="00D755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Ongoing</w:t>
            </w:r>
          </w:p>
          <w:p w:rsidR="00B403AD" w:rsidRDefault="00B403AD" w:rsidP="00D75525">
            <w:pPr>
              <w:rPr>
                <w:rFonts w:ascii="Arial" w:hAnsi="Arial" w:cs="Arial"/>
              </w:rPr>
            </w:pPr>
          </w:p>
        </w:tc>
        <w:tc>
          <w:tcPr>
            <w:tcW w:w="1286" w:type="dxa"/>
          </w:tcPr>
          <w:p w:rsidR="00A50B54" w:rsidRPr="00042225" w:rsidRDefault="00A50B54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50B54">
        <w:tc>
          <w:tcPr>
            <w:tcW w:w="4608" w:type="dxa"/>
          </w:tcPr>
          <w:p w:rsidR="00A50B54" w:rsidRDefault="00313CE0" w:rsidP="00D7552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  <w:p w:rsidR="00A50B54" w:rsidRDefault="00331E29" w:rsidP="00A50B5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Depending on clinical need and access t</w:t>
            </w:r>
            <w:r w:rsidR="00A50B54">
              <w:rPr>
                <w:rFonts w:ascii="Arial" w:hAnsi="Arial" w:cs="Arial"/>
                <w:sz w:val="22"/>
                <w:szCs w:val="22"/>
              </w:rPr>
              <w:t>he environment should be cleared o</w:t>
            </w:r>
            <w:r w:rsidR="00B403AD">
              <w:rPr>
                <w:rFonts w:ascii="Arial" w:hAnsi="Arial" w:cs="Arial"/>
                <w:sz w:val="22"/>
                <w:szCs w:val="22"/>
              </w:rPr>
              <w:t>f</w:t>
            </w:r>
            <w:r w:rsidR="00A50B54">
              <w:rPr>
                <w:rFonts w:ascii="Arial" w:hAnsi="Arial" w:cs="Arial"/>
                <w:sz w:val="22"/>
                <w:szCs w:val="22"/>
              </w:rPr>
              <w:t xml:space="preserve"> removable ob</w:t>
            </w:r>
            <w:r>
              <w:rPr>
                <w:rFonts w:ascii="Arial" w:hAnsi="Arial" w:cs="Arial"/>
                <w:sz w:val="22"/>
                <w:szCs w:val="22"/>
              </w:rPr>
              <w:t>structions</w:t>
            </w:r>
            <w:r w:rsidR="00A50B54">
              <w:rPr>
                <w:rFonts w:ascii="Arial" w:hAnsi="Arial" w:cs="Arial"/>
                <w:sz w:val="22"/>
                <w:szCs w:val="22"/>
              </w:rPr>
              <w:t xml:space="preserve"> before</w:t>
            </w:r>
            <w:r w:rsidR="00B403AD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assisting patient (or by additional staff during task, while others are </w:t>
            </w:r>
            <w:r w:rsidR="00B403AD">
              <w:rPr>
                <w:rFonts w:ascii="Arial" w:hAnsi="Arial" w:cs="Arial"/>
                <w:sz w:val="22"/>
                <w:szCs w:val="22"/>
              </w:rPr>
              <w:t xml:space="preserve">assisting </w:t>
            </w:r>
            <w:r w:rsidR="00A50B54">
              <w:rPr>
                <w:rFonts w:ascii="Arial" w:hAnsi="Arial" w:cs="Arial"/>
                <w:sz w:val="22"/>
                <w:szCs w:val="22"/>
              </w:rPr>
              <w:t>patient</w:t>
            </w:r>
            <w:r>
              <w:rPr>
                <w:rFonts w:ascii="Arial" w:hAnsi="Arial" w:cs="Arial"/>
                <w:sz w:val="22"/>
                <w:szCs w:val="22"/>
              </w:rPr>
              <w:t xml:space="preserve"> if space allows)</w:t>
            </w:r>
            <w:r w:rsidR="00A50B54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B403A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A50B54" w:rsidRDefault="00A50B54" w:rsidP="00D7552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2" w:type="dxa"/>
          </w:tcPr>
          <w:p w:rsidR="00A50B54" w:rsidRDefault="00A50B54" w:rsidP="00D75525">
            <w:pPr>
              <w:rPr>
                <w:rFonts w:ascii="Arial" w:hAnsi="Arial" w:cs="Arial"/>
                <w:b/>
              </w:rPr>
            </w:pPr>
          </w:p>
          <w:p w:rsidR="00A50B54" w:rsidRPr="00A50B54" w:rsidRDefault="00A50B54" w:rsidP="00D75525">
            <w:pPr>
              <w:rPr>
                <w:rFonts w:ascii="Arial" w:hAnsi="Arial" w:cs="Arial"/>
              </w:rPr>
            </w:pPr>
            <w:r w:rsidRPr="00A50B54">
              <w:rPr>
                <w:rFonts w:ascii="Arial" w:hAnsi="Arial" w:cs="Arial"/>
              </w:rPr>
              <w:t>All staff</w:t>
            </w:r>
          </w:p>
        </w:tc>
        <w:tc>
          <w:tcPr>
            <w:tcW w:w="1708" w:type="dxa"/>
          </w:tcPr>
          <w:p w:rsidR="00A50B54" w:rsidRDefault="00A50B54" w:rsidP="00D75525">
            <w:pPr>
              <w:rPr>
                <w:rFonts w:ascii="Arial" w:hAnsi="Arial" w:cs="Arial"/>
              </w:rPr>
            </w:pPr>
          </w:p>
          <w:p w:rsidR="00A50B54" w:rsidRDefault="00A50B54" w:rsidP="00D755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Ongoing</w:t>
            </w:r>
          </w:p>
        </w:tc>
        <w:tc>
          <w:tcPr>
            <w:tcW w:w="1286" w:type="dxa"/>
          </w:tcPr>
          <w:p w:rsidR="00A50B54" w:rsidRPr="00042225" w:rsidRDefault="00A50B54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B236E">
        <w:tc>
          <w:tcPr>
            <w:tcW w:w="4608" w:type="dxa"/>
          </w:tcPr>
          <w:p w:rsidR="006B236E" w:rsidRDefault="006B236E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2" w:type="dxa"/>
          </w:tcPr>
          <w:p w:rsidR="006B236E" w:rsidRPr="00B16BAF" w:rsidRDefault="006B236E" w:rsidP="00326B7A">
            <w:pPr>
              <w:rPr>
                <w:rFonts w:ascii="Arial" w:hAnsi="Arial" w:cs="Arial"/>
              </w:rPr>
            </w:pPr>
          </w:p>
        </w:tc>
        <w:tc>
          <w:tcPr>
            <w:tcW w:w="1708" w:type="dxa"/>
          </w:tcPr>
          <w:p w:rsidR="006B236E" w:rsidRDefault="006B236E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1286" w:type="dxa"/>
          </w:tcPr>
          <w:p w:rsidR="006B236E" w:rsidRPr="00042225" w:rsidRDefault="006B236E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B236E">
        <w:tc>
          <w:tcPr>
            <w:tcW w:w="9854" w:type="dxa"/>
            <w:gridSpan w:val="4"/>
          </w:tcPr>
          <w:p w:rsidR="006B236E" w:rsidRDefault="006B236E" w:rsidP="00326B7A">
            <w:pPr>
              <w:rPr>
                <w:rFonts w:ascii="Arial" w:hAnsi="Arial" w:cs="Arial"/>
                <w:b/>
              </w:rPr>
            </w:pPr>
          </w:p>
          <w:p w:rsidR="006B236E" w:rsidRPr="00042225" w:rsidRDefault="006B236E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 by which actions should be completed:</w:t>
            </w:r>
            <w:r w:rsidR="00A50B54">
              <w:rPr>
                <w:rFonts w:ascii="Arial" w:hAnsi="Arial" w:cs="Arial"/>
                <w:sz w:val="22"/>
                <w:szCs w:val="22"/>
              </w:rPr>
              <w:t xml:space="preserve"> Ongoing</w:t>
            </w:r>
          </w:p>
        </w:tc>
      </w:tr>
      <w:tr w:rsidR="006B236E">
        <w:tc>
          <w:tcPr>
            <w:tcW w:w="9854" w:type="dxa"/>
            <w:gridSpan w:val="4"/>
          </w:tcPr>
          <w:p w:rsidR="006B236E" w:rsidRDefault="006B236E" w:rsidP="00326B7A">
            <w:pPr>
              <w:rPr>
                <w:rFonts w:ascii="Arial" w:hAnsi="Arial" w:cs="Arial"/>
                <w:b/>
              </w:rPr>
            </w:pPr>
          </w:p>
          <w:p w:rsidR="006B236E" w:rsidRPr="00042225" w:rsidRDefault="006B236E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042225">
              <w:rPr>
                <w:rFonts w:ascii="Arial" w:hAnsi="Arial" w:cs="Arial"/>
                <w:sz w:val="22"/>
                <w:szCs w:val="22"/>
              </w:rPr>
              <w:t>Date for review of assessment:</w:t>
            </w:r>
            <w:r w:rsidR="00D7746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6B236E" w:rsidRPr="00042225">
        <w:tc>
          <w:tcPr>
            <w:tcW w:w="9854" w:type="dxa"/>
            <w:gridSpan w:val="4"/>
          </w:tcPr>
          <w:p w:rsidR="006B236E" w:rsidRPr="00042225" w:rsidRDefault="006B236E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6B236E" w:rsidRPr="00042225" w:rsidRDefault="006B236E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042225">
              <w:rPr>
                <w:rFonts w:ascii="Arial" w:hAnsi="Arial" w:cs="Arial"/>
                <w:sz w:val="22"/>
                <w:szCs w:val="22"/>
              </w:rPr>
              <w:t>Assessor’s name: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="00B81598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</w:t>
            </w:r>
            <w:r w:rsidRPr="00042225">
              <w:rPr>
                <w:rFonts w:ascii="Arial" w:hAnsi="Arial" w:cs="Arial"/>
                <w:sz w:val="22"/>
                <w:szCs w:val="22"/>
              </w:rPr>
              <w:t>Signature:</w:t>
            </w:r>
          </w:p>
        </w:tc>
      </w:tr>
    </w:tbl>
    <w:p w:rsidR="00453FA0" w:rsidRPr="00322F19" w:rsidRDefault="00453FA0" w:rsidP="00453FA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TAKE ACTION …….AND CHECK IT HAS THE DESIRED EFFECT</w:t>
      </w:r>
    </w:p>
    <w:p w:rsidR="00632DB9" w:rsidRPr="00042225" w:rsidRDefault="00632DB9" w:rsidP="00453FA0">
      <w:pPr>
        <w:jc w:val="center"/>
        <w:rPr>
          <w:rFonts w:ascii="Arial" w:hAnsi="Arial" w:cs="Arial"/>
          <w:sz w:val="22"/>
          <w:szCs w:val="22"/>
        </w:rPr>
      </w:pPr>
    </w:p>
    <w:sectPr w:rsidR="00632DB9" w:rsidRPr="00042225" w:rsidSect="00632DB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3023" w:rsidRDefault="00E13023">
      <w:r>
        <w:separator/>
      </w:r>
    </w:p>
  </w:endnote>
  <w:endnote w:type="continuationSeparator" w:id="0">
    <w:p w:rsidR="00E13023" w:rsidRDefault="00E13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EC2" w:rsidRDefault="00081EC2" w:rsidP="00F51F6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81EC2" w:rsidRDefault="00081E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3023" w:rsidRDefault="00E13023">
      <w:r>
        <w:separator/>
      </w:r>
    </w:p>
  </w:footnote>
  <w:footnote w:type="continuationSeparator" w:id="0">
    <w:p w:rsidR="00E13023" w:rsidRDefault="00E130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093E37"/>
    <w:multiLevelType w:val="hybridMultilevel"/>
    <w:tmpl w:val="213074C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46D6624"/>
    <w:multiLevelType w:val="hybridMultilevel"/>
    <w:tmpl w:val="A3662A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26B7A"/>
    <w:rsid w:val="00042225"/>
    <w:rsid w:val="00081EC2"/>
    <w:rsid w:val="000A300B"/>
    <w:rsid w:val="000B1519"/>
    <w:rsid w:val="000B2AF6"/>
    <w:rsid w:val="00100837"/>
    <w:rsid w:val="001611BE"/>
    <w:rsid w:val="001F423C"/>
    <w:rsid w:val="00246A98"/>
    <w:rsid w:val="002E7C52"/>
    <w:rsid w:val="002F3B0F"/>
    <w:rsid w:val="00313CE0"/>
    <w:rsid w:val="00320AA5"/>
    <w:rsid w:val="00326B7A"/>
    <w:rsid w:val="00331E29"/>
    <w:rsid w:val="00344E8A"/>
    <w:rsid w:val="00346AFF"/>
    <w:rsid w:val="003A65E5"/>
    <w:rsid w:val="003F379E"/>
    <w:rsid w:val="004142E4"/>
    <w:rsid w:val="004153F9"/>
    <w:rsid w:val="00435827"/>
    <w:rsid w:val="00453FA0"/>
    <w:rsid w:val="00484A6B"/>
    <w:rsid w:val="00503C97"/>
    <w:rsid w:val="005D550E"/>
    <w:rsid w:val="005E3895"/>
    <w:rsid w:val="00632DB9"/>
    <w:rsid w:val="00643E75"/>
    <w:rsid w:val="00654812"/>
    <w:rsid w:val="006A075A"/>
    <w:rsid w:val="006B236E"/>
    <w:rsid w:val="006C4F48"/>
    <w:rsid w:val="006D0757"/>
    <w:rsid w:val="006D1A0F"/>
    <w:rsid w:val="006F7C5E"/>
    <w:rsid w:val="0075520A"/>
    <w:rsid w:val="008273E1"/>
    <w:rsid w:val="00830FC6"/>
    <w:rsid w:val="00836113"/>
    <w:rsid w:val="0085387D"/>
    <w:rsid w:val="008B2723"/>
    <w:rsid w:val="0091368B"/>
    <w:rsid w:val="0091397A"/>
    <w:rsid w:val="00964C84"/>
    <w:rsid w:val="00976D72"/>
    <w:rsid w:val="009A2353"/>
    <w:rsid w:val="009B14C8"/>
    <w:rsid w:val="009F7377"/>
    <w:rsid w:val="00A0643C"/>
    <w:rsid w:val="00A13714"/>
    <w:rsid w:val="00A50B54"/>
    <w:rsid w:val="00A81701"/>
    <w:rsid w:val="00AA76B7"/>
    <w:rsid w:val="00B16BAF"/>
    <w:rsid w:val="00B27822"/>
    <w:rsid w:val="00B403AD"/>
    <w:rsid w:val="00B81598"/>
    <w:rsid w:val="00BA0970"/>
    <w:rsid w:val="00C02248"/>
    <w:rsid w:val="00C26489"/>
    <w:rsid w:val="00C77A47"/>
    <w:rsid w:val="00CD46A1"/>
    <w:rsid w:val="00D03304"/>
    <w:rsid w:val="00D34DF3"/>
    <w:rsid w:val="00D44CA0"/>
    <w:rsid w:val="00D72B2F"/>
    <w:rsid w:val="00D75525"/>
    <w:rsid w:val="00D77463"/>
    <w:rsid w:val="00E13023"/>
    <w:rsid w:val="00E265ED"/>
    <w:rsid w:val="00EC2DFB"/>
    <w:rsid w:val="00EC67B3"/>
    <w:rsid w:val="00EC6BE3"/>
    <w:rsid w:val="00F17406"/>
    <w:rsid w:val="00F377BA"/>
    <w:rsid w:val="00F51F60"/>
    <w:rsid w:val="00F66C44"/>
    <w:rsid w:val="00FC6110"/>
    <w:rsid w:val="00FE1466"/>
    <w:rsid w:val="00FF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7406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26B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5481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54812"/>
  </w:style>
  <w:style w:type="paragraph" w:styleId="Header">
    <w:name w:val="header"/>
    <w:basedOn w:val="Normal"/>
    <w:rsid w:val="002F3B0F"/>
    <w:pPr>
      <w:tabs>
        <w:tab w:val="center" w:pos="4153"/>
        <w:tab w:val="right" w:pos="8306"/>
      </w:tabs>
    </w:pPr>
  </w:style>
  <w:style w:type="character" w:styleId="CommentReference">
    <w:name w:val="annotation reference"/>
    <w:basedOn w:val="DefaultParagraphFont"/>
    <w:semiHidden/>
    <w:rsid w:val="0085387D"/>
    <w:rPr>
      <w:sz w:val="16"/>
      <w:szCs w:val="16"/>
    </w:rPr>
  </w:style>
  <w:style w:type="paragraph" w:styleId="CommentText">
    <w:name w:val="annotation text"/>
    <w:basedOn w:val="Normal"/>
    <w:semiHidden/>
    <w:rsid w:val="0085387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85387D"/>
    <w:rPr>
      <w:b/>
      <w:bCs/>
    </w:rPr>
  </w:style>
  <w:style w:type="paragraph" w:styleId="BalloonText">
    <w:name w:val="Balloon Text"/>
    <w:basedOn w:val="Normal"/>
    <w:semiHidden/>
    <w:rsid w:val="008538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D4A6EFC8</Template>
  <TotalTime>3</TotalTime>
  <Pages>6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handling of loads: Assessment checklist</vt:lpstr>
    </vt:vector>
  </TitlesOfParts>
  <Company>Northern Devon Healthcare</Company>
  <LinksUpToDate>false</LinksUpToDate>
  <CharactersWithSpaces>7799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handling of loads: Assessment checklist</dc:title>
  <dc:creator>test</dc:creator>
  <cp:lastModifiedBy>Butucaru, Dumitru-Ionel</cp:lastModifiedBy>
  <cp:revision>3</cp:revision>
  <cp:lastPrinted>2012-11-08T11:17:00Z</cp:lastPrinted>
  <dcterms:created xsi:type="dcterms:W3CDTF">2020-03-18T15:14:00Z</dcterms:created>
  <dcterms:modified xsi:type="dcterms:W3CDTF">2020-03-18T15:16:00Z</dcterms:modified>
</cp:coreProperties>
</file>